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897" w:themeColor="text2"/>
          <w:spacing w:val="5"/>
          <w:kern w:val="28"/>
          <w:sz w:val="96"/>
          <w:szCs w:val="96"/>
          <w14:ligatures w14:val="standardContextual"/>
          <w14:cntxtAlts/>
        </w:rPr>
      </w:sdtEndPr>
      <w:sdtContent>
        <w:p w14:paraId="36F7B61E" w14:textId="77777777" w:rsidR="00F21CA8" w:rsidRDefault="00F4230A">
          <w:r>
            <w:rPr>
              <w:rFonts w:asciiTheme="majorHAnsi" w:eastAsiaTheme="majorEastAsia" w:hAnsiTheme="majorHAnsi" w:cstheme="majorBidi"/>
              <w:noProof/>
              <w:color w:val="2F5897" w:themeColor="text2"/>
              <w:spacing w:val="5"/>
              <w:kern w:val="28"/>
              <w:sz w:val="96"/>
              <w:szCs w:val="96"/>
              <w:lang w:val="es-ES" w:eastAsia="es-ES"/>
            </w:rPr>
            <w:drawing>
              <wp:anchor distT="0" distB="0" distL="114300" distR="114300" simplePos="0" relativeHeight="251658240" behindDoc="0" locked="0" layoutInCell="1" allowOverlap="1" wp14:anchorId="61E40868" wp14:editId="04236ACE">
                <wp:simplePos x="0" y="0"/>
                <wp:positionH relativeFrom="column">
                  <wp:posOffset>590550</wp:posOffset>
                </wp:positionH>
                <wp:positionV relativeFrom="paragraph">
                  <wp:posOffset>-152400</wp:posOffset>
                </wp:positionV>
                <wp:extent cx="5108575" cy="1924050"/>
                <wp:effectExtent l="0" t="0" r="0" b="0"/>
                <wp:wrapSquare wrapText="bothSides"/>
                <wp:docPr id="10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niandes_vertical [Converted].png"/>
                        <pic:cNvPicPr/>
                      </pic:nvPicPr>
                      <pic:blipFill rotWithShape="1"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40763"/>
                        <a:stretch/>
                      </pic:blipFill>
                      <pic:spPr bwMode="auto">
                        <a:xfrm>
                          <a:off x="0" y="0"/>
                          <a:ext cx="5108575" cy="19240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bottomFromText="720" w:vertAnchor="page" w:horzAnchor="margin" w:tblpY="6391"/>
            <w:tblW w:w="4976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10333"/>
          </w:tblGrid>
          <w:tr w:rsidR="00F4230A" w14:paraId="5459E540" w14:textId="77777777" w:rsidTr="00F4230A">
            <w:trPr>
              <w:trHeight w:val="2765"/>
            </w:trPr>
            <w:tc>
              <w:tcPr>
                <w:tcW w:w="10334" w:type="dxa"/>
              </w:tcPr>
              <w:sdt>
                <w:sdtPr>
                  <w:rPr>
                    <w:sz w:val="96"/>
                  </w:rPr>
                  <w:alias w:val="Título"/>
                  <w:id w:val="-308007970"/>
                  <w:placeholder>
                    <w:docPart w:val="BDD0D228C6C24C24B0D28C881133D07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8126281" w14:textId="77777777" w:rsidR="00F4230A" w:rsidRDefault="00F4230A" w:rsidP="00F4230A">
                    <w:pPr>
                      <w:pStyle w:val="Ttulo"/>
                      <w:jc w:val="center"/>
                      <w:rPr>
                        <w:sz w:val="96"/>
                      </w:rPr>
                    </w:pPr>
                    <w:r>
                      <w:rPr>
                        <w:sz w:val="96"/>
                      </w:rPr>
                      <w:t>Documento de Análisis y Diseño</w:t>
                    </w:r>
                  </w:p>
                </w:sdtContent>
              </w:sdt>
            </w:tc>
          </w:tr>
          <w:tr w:rsidR="00F4230A" w14:paraId="4B421D3D" w14:textId="77777777" w:rsidTr="00F4230A">
            <w:trPr>
              <w:trHeight w:val="797"/>
            </w:trPr>
            <w:tc>
              <w:tcPr>
                <w:tcW w:w="0" w:type="auto"/>
                <w:vAlign w:val="bottom"/>
              </w:tcPr>
              <w:p w14:paraId="17BCA1CB" w14:textId="51FF829B" w:rsidR="00F4230A" w:rsidRPr="00F4230A" w:rsidRDefault="00554C37" w:rsidP="00F4230A">
                <w:pPr>
                  <w:jc w:val="center"/>
                  <w:rPr>
                    <w:sz w:val="40"/>
                    <w:szCs w:val="40"/>
                  </w:rPr>
                </w:pPr>
                <w:r>
                  <w:rPr>
                    <w:sz w:val="40"/>
                    <w:szCs w:val="40"/>
                  </w:rPr>
                  <w:t>Nivel 15</w:t>
                </w:r>
                <w:bookmarkStart w:id="0" w:name="_GoBack"/>
                <w:bookmarkEnd w:id="0"/>
                <w:r w:rsidR="00F4230A" w:rsidRPr="00F4230A">
                  <w:rPr>
                    <w:sz w:val="40"/>
                    <w:szCs w:val="40"/>
                  </w:rPr>
                  <w:t xml:space="preserve">: </w:t>
                </w:r>
                <w:r>
                  <w:rPr>
                    <w:sz w:val="40"/>
                    <w:szCs w:val="40"/>
                  </w:rPr>
                  <w:t>CupiSearch</w:t>
                </w:r>
              </w:p>
              <w:p w14:paraId="3A979E8C" w14:textId="77777777" w:rsidR="00F4230A" w:rsidRDefault="00F4230A" w:rsidP="00F4230A">
                <w:pPr>
                  <w:pStyle w:val="Subttulo"/>
                  <w:jc w:val="center"/>
                  <w:rPr>
                    <w:sz w:val="36"/>
                    <w:szCs w:val="36"/>
                  </w:rPr>
                </w:pPr>
              </w:p>
              <w:p w14:paraId="65AA245E" w14:textId="5E702F2B" w:rsidR="00F4230A" w:rsidRDefault="00133348" w:rsidP="00F4230A">
                <w:pPr>
                  <w:pStyle w:val="Subttulo"/>
                  <w:jc w:val="center"/>
                  <w:rPr>
                    <w:sz w:val="36"/>
                    <w:szCs w:val="36"/>
                  </w:rPr>
                </w:pPr>
                <w:r>
                  <w:rPr>
                    <w:sz w:val="36"/>
                    <w:szCs w:val="36"/>
                  </w:rPr>
                  <w:t>Nicolas Chaves de Plaza</w:t>
                </w:r>
              </w:p>
            </w:tc>
          </w:tr>
          <w:tr w:rsidR="00F4230A" w14:paraId="5E918BDF" w14:textId="77777777" w:rsidTr="00F4230A">
            <w:trPr>
              <w:trHeight w:val="1344"/>
            </w:trPr>
            <w:tc>
              <w:tcPr>
                <w:tcW w:w="0" w:type="auto"/>
                <w:vAlign w:val="bottom"/>
              </w:tcPr>
              <w:p w14:paraId="42688700" w14:textId="2396EB96" w:rsidR="00F4230A" w:rsidRDefault="00133348" w:rsidP="00F4230A">
                <w:pPr>
                  <w:pStyle w:val="Subttulo"/>
                  <w:jc w:val="center"/>
                  <w:rPr>
                    <w:sz w:val="36"/>
                    <w:szCs w:val="36"/>
                  </w:rPr>
                </w:pPr>
                <w:r>
                  <w:rPr>
                    <w:sz w:val="36"/>
                    <w:szCs w:val="36"/>
                  </w:rPr>
                  <w:t>Daniel Varga Torres</w:t>
                </w:r>
              </w:p>
              <w:p w14:paraId="3F0FDCAC" w14:textId="77777777" w:rsidR="00F4230A" w:rsidRDefault="00F4230A" w:rsidP="00F4230A"/>
            </w:tc>
          </w:tr>
          <w:tr w:rsidR="00F4230A" w14:paraId="38B8373F" w14:textId="77777777" w:rsidTr="00F4230A">
            <w:trPr>
              <w:trHeight w:val="2265"/>
            </w:trPr>
            <w:tc>
              <w:tcPr>
                <w:tcW w:w="0" w:type="auto"/>
                <w:vAlign w:val="bottom"/>
              </w:tcPr>
              <w:p w14:paraId="10AFDE9A" w14:textId="77777777" w:rsidR="00F4230A" w:rsidRPr="00F4230A" w:rsidRDefault="00F4230A" w:rsidP="00F4230A">
                <w:pPr>
                  <w:jc w:val="center"/>
                  <w:rPr>
                    <w:sz w:val="28"/>
                  </w:rPr>
                </w:pPr>
                <w:r w:rsidRPr="00F4230A">
                  <w:rPr>
                    <w:sz w:val="28"/>
                  </w:rPr>
                  <w:t>Estructuras de Datos</w:t>
                </w:r>
              </w:p>
              <w:p w14:paraId="45FB85B3" w14:textId="77777777" w:rsidR="00F4230A" w:rsidRPr="00F4230A" w:rsidRDefault="00F4230A" w:rsidP="00F4230A">
                <w:pPr>
                  <w:jc w:val="center"/>
                  <w:rPr>
                    <w:sz w:val="28"/>
                  </w:rPr>
                </w:pPr>
                <w:r w:rsidRPr="00F4230A">
                  <w:rPr>
                    <w:sz w:val="28"/>
                  </w:rPr>
                  <w:t xml:space="preserve">Universidad de Los Andes </w:t>
                </w:r>
              </w:p>
              <w:p w14:paraId="5D44F001" w14:textId="073ED861" w:rsidR="00F4230A" w:rsidRDefault="006823AB" w:rsidP="00F4230A">
                <w:pPr>
                  <w:jc w:val="center"/>
                </w:pPr>
                <w:r>
                  <w:rPr>
                    <w:sz w:val="28"/>
                  </w:rPr>
                  <w:t>2014-1</w:t>
                </w:r>
              </w:p>
            </w:tc>
          </w:tr>
          <w:tr w:rsidR="00F4230A" w14:paraId="38503FAD" w14:textId="77777777" w:rsidTr="00F4230A">
            <w:trPr>
              <w:trHeight w:val="1125"/>
            </w:trPr>
            <w:tc>
              <w:tcPr>
                <w:tcW w:w="0" w:type="auto"/>
                <w:vAlign w:val="bottom"/>
              </w:tcPr>
              <w:p w14:paraId="0E2C4069" w14:textId="77777777" w:rsidR="00F4230A" w:rsidRDefault="00F4230A" w:rsidP="00F4230A">
                <w:pPr>
                  <w:jc w:val="center"/>
                </w:pPr>
              </w:p>
              <w:p w14:paraId="52AFAB6C" w14:textId="77777777" w:rsidR="00F4230A" w:rsidRDefault="00F4230A" w:rsidP="00F4230A">
                <w:pPr>
                  <w:jc w:val="center"/>
                </w:pPr>
              </w:p>
            </w:tc>
          </w:tr>
        </w:tbl>
        <w:p w14:paraId="79A7A9D5" w14:textId="77777777" w:rsidR="00F21CA8" w:rsidRDefault="001A3EC6">
          <w:pPr>
            <w:rPr>
              <w:rFonts w:asciiTheme="majorHAnsi" w:eastAsiaTheme="majorEastAsia" w:hAnsiTheme="majorHAnsi" w:cstheme="majorBidi"/>
              <w:color w:val="2F5897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</w:pPr>
          <w:r>
            <w:rPr>
              <w:rFonts w:asciiTheme="majorHAnsi" w:eastAsiaTheme="majorEastAsia" w:hAnsiTheme="majorHAnsi" w:cstheme="majorBidi"/>
              <w:color w:val="2F5897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  <w:t xml:space="preserve"> </w:t>
          </w:r>
          <w:r>
            <w:rPr>
              <w:rFonts w:asciiTheme="majorHAnsi" w:eastAsiaTheme="majorEastAsia" w:hAnsiTheme="majorHAnsi" w:cstheme="majorBidi"/>
              <w:color w:val="2F5897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  <w:br w:type="page"/>
          </w:r>
        </w:p>
      </w:sdtContent>
    </w:sdt>
    <w:sdt>
      <w:sdtPr>
        <w:alias w:val="Título"/>
        <w:id w:val="598529223"/>
        <w:placeholder>
          <w:docPart w:val="4E59D3CE95F24B58A3A4023E769E8CC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 w14:paraId="302B565A" w14:textId="77777777" w:rsidR="00F21CA8" w:rsidRDefault="00F4230A">
          <w:pPr>
            <w:pStyle w:val="Ttulo"/>
          </w:pPr>
          <w:r>
            <w:t>Documento de Análisis y Diseño</w:t>
          </w:r>
        </w:p>
      </w:sdtContent>
    </w:sdt>
    <w:p w14:paraId="099C8BD9" w14:textId="7C767C66" w:rsidR="00F21CA8" w:rsidRPr="00F4230A" w:rsidRDefault="00602B53">
      <w:pPr>
        <w:pStyle w:val="Subttulo"/>
        <w:rPr>
          <w:sz w:val="32"/>
        </w:rPr>
      </w:pPr>
      <w:sdt>
        <w:sdtPr>
          <w:rPr>
            <w:sz w:val="32"/>
          </w:rPr>
          <w:alias w:val="Subtítulo"/>
          <w:id w:val="-723052804"/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Content>
          <w:r w:rsidR="00133348">
            <w:rPr>
              <w:sz w:val="32"/>
            </w:rPr>
            <w:t>CupiSearch</w:t>
          </w:r>
        </w:sdtContent>
      </w:sdt>
    </w:p>
    <w:p w14:paraId="55ADAC71" w14:textId="77777777" w:rsidR="00F21CA8" w:rsidRDefault="00F21CA8" w:rsidP="00F4230A">
      <w:pPr>
        <w:pStyle w:val="Ttulo1"/>
        <w:numPr>
          <w:ilvl w:val="0"/>
          <w:numId w:val="0"/>
        </w:num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15"/>
        <w:gridCol w:w="3316"/>
        <w:gridCol w:w="3316"/>
      </w:tblGrid>
      <w:tr w:rsidR="00F4230A" w14:paraId="302DD9B2" w14:textId="77777777" w:rsidTr="00F4230A">
        <w:tc>
          <w:tcPr>
            <w:tcW w:w="3315" w:type="dxa"/>
          </w:tcPr>
          <w:p w14:paraId="02BD5621" w14:textId="77777777" w:rsidR="00F4230A" w:rsidRPr="00F4230A" w:rsidRDefault="00F4230A" w:rsidP="00F4230A">
            <w:pPr>
              <w:jc w:val="center"/>
              <w:rPr>
                <w:b/>
              </w:rPr>
            </w:pPr>
            <w:r>
              <w:rPr>
                <w:b/>
              </w:rPr>
              <w:t>Versión del documento</w:t>
            </w:r>
          </w:p>
        </w:tc>
        <w:tc>
          <w:tcPr>
            <w:tcW w:w="3316" w:type="dxa"/>
          </w:tcPr>
          <w:p w14:paraId="349DD2C2" w14:textId="77777777" w:rsidR="00F4230A" w:rsidRPr="00F4230A" w:rsidRDefault="00F4230A" w:rsidP="00F4230A">
            <w:pPr>
              <w:jc w:val="center"/>
              <w:rPr>
                <w:b/>
              </w:rPr>
            </w:pPr>
            <w:r w:rsidRPr="00F4230A">
              <w:rPr>
                <w:b/>
              </w:rPr>
              <w:t>Fecha de modificación</w:t>
            </w:r>
          </w:p>
        </w:tc>
        <w:tc>
          <w:tcPr>
            <w:tcW w:w="3316" w:type="dxa"/>
          </w:tcPr>
          <w:p w14:paraId="25AB1ABF" w14:textId="77777777" w:rsidR="00F4230A" w:rsidRPr="00F4230A" w:rsidRDefault="00F4230A" w:rsidP="00F4230A">
            <w:pPr>
              <w:jc w:val="center"/>
              <w:rPr>
                <w:b/>
              </w:rPr>
            </w:pPr>
            <w:r>
              <w:rPr>
                <w:b/>
              </w:rPr>
              <w:t>Responsables</w:t>
            </w:r>
          </w:p>
        </w:tc>
      </w:tr>
      <w:tr w:rsidR="00F4230A" w14:paraId="1E902998" w14:textId="77777777" w:rsidTr="00F4230A">
        <w:tc>
          <w:tcPr>
            <w:tcW w:w="3315" w:type="dxa"/>
          </w:tcPr>
          <w:p w14:paraId="6A054001" w14:textId="77777777" w:rsidR="00F4230A" w:rsidRDefault="00F4230A"/>
          <w:p w14:paraId="667544FF" w14:textId="50D29968" w:rsidR="00F4230A" w:rsidRDefault="009A11F3">
            <w:r>
              <w:t>1.0</w:t>
            </w:r>
          </w:p>
        </w:tc>
        <w:tc>
          <w:tcPr>
            <w:tcW w:w="3316" w:type="dxa"/>
          </w:tcPr>
          <w:p w14:paraId="3BE4D449" w14:textId="3A54158E" w:rsidR="00F4230A" w:rsidRDefault="009A11F3">
            <w:r>
              <w:t>19 de Marzo de 2014</w:t>
            </w:r>
          </w:p>
        </w:tc>
        <w:tc>
          <w:tcPr>
            <w:tcW w:w="3316" w:type="dxa"/>
          </w:tcPr>
          <w:p w14:paraId="46CBBC35" w14:textId="77777777" w:rsidR="00F4230A" w:rsidRDefault="009A11F3">
            <w:r>
              <w:t>Nicolas Chaves</w:t>
            </w:r>
          </w:p>
          <w:p w14:paraId="54B0D2B4" w14:textId="49D95888" w:rsidR="009A11F3" w:rsidRDefault="009A11F3">
            <w:r>
              <w:t>Daniel Vargas</w:t>
            </w:r>
          </w:p>
        </w:tc>
      </w:tr>
      <w:tr w:rsidR="00F4230A" w14:paraId="01417832" w14:textId="77777777" w:rsidTr="00F4230A">
        <w:tc>
          <w:tcPr>
            <w:tcW w:w="3315" w:type="dxa"/>
          </w:tcPr>
          <w:p w14:paraId="1B987CC5" w14:textId="11000C02" w:rsidR="00F4230A" w:rsidRDefault="00F4230A"/>
          <w:p w14:paraId="43F74F28" w14:textId="77777777" w:rsidR="00F4230A" w:rsidRDefault="00F4230A"/>
        </w:tc>
        <w:tc>
          <w:tcPr>
            <w:tcW w:w="3316" w:type="dxa"/>
          </w:tcPr>
          <w:p w14:paraId="01A49737" w14:textId="77777777" w:rsidR="00F4230A" w:rsidRDefault="00F4230A"/>
        </w:tc>
        <w:tc>
          <w:tcPr>
            <w:tcW w:w="3316" w:type="dxa"/>
          </w:tcPr>
          <w:p w14:paraId="2249B8C1" w14:textId="77777777" w:rsidR="00F4230A" w:rsidRDefault="00F4230A"/>
        </w:tc>
      </w:tr>
      <w:tr w:rsidR="00F4230A" w14:paraId="16484869" w14:textId="77777777" w:rsidTr="00F4230A">
        <w:tc>
          <w:tcPr>
            <w:tcW w:w="3315" w:type="dxa"/>
          </w:tcPr>
          <w:p w14:paraId="47ACB7FE" w14:textId="77777777" w:rsidR="00F4230A" w:rsidRDefault="00F4230A"/>
          <w:p w14:paraId="481B78B5" w14:textId="77777777" w:rsidR="00F4230A" w:rsidRDefault="00F4230A"/>
        </w:tc>
        <w:tc>
          <w:tcPr>
            <w:tcW w:w="3316" w:type="dxa"/>
          </w:tcPr>
          <w:p w14:paraId="60F294E3" w14:textId="77777777" w:rsidR="00F4230A" w:rsidRDefault="00F4230A"/>
        </w:tc>
        <w:tc>
          <w:tcPr>
            <w:tcW w:w="3316" w:type="dxa"/>
          </w:tcPr>
          <w:p w14:paraId="5546C033" w14:textId="77777777" w:rsidR="00F4230A" w:rsidRDefault="00F4230A"/>
        </w:tc>
      </w:tr>
    </w:tbl>
    <w:p w14:paraId="6E0E9C7D" w14:textId="77777777" w:rsidR="00F4230A" w:rsidRDefault="00F4230A"/>
    <w:p w14:paraId="41965807" w14:textId="77777777" w:rsidR="00F4230A" w:rsidRDefault="00F4230A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ES"/>
        </w:rPr>
        <w:id w:val="-372389428"/>
        <w:docPartObj>
          <w:docPartGallery w:val="Table of Contents"/>
          <w:docPartUnique/>
        </w:docPartObj>
      </w:sdtPr>
      <w:sdtContent>
        <w:p w14:paraId="3FBBDEAF" w14:textId="77777777" w:rsidR="00F4230A" w:rsidRDefault="00F4230A" w:rsidP="00F4230A">
          <w:pPr>
            <w:pStyle w:val="Encabezadodetabladecontenido"/>
            <w:numPr>
              <w:ilvl w:val="0"/>
              <w:numId w:val="0"/>
            </w:numPr>
          </w:pPr>
          <w:r>
            <w:rPr>
              <w:lang w:val="es-ES"/>
            </w:rPr>
            <w:t>Contenido</w:t>
          </w:r>
        </w:p>
        <w:p w14:paraId="255AA6C2" w14:textId="77777777" w:rsidR="00F4230A" w:rsidRDefault="00F4230A">
          <w:pPr>
            <w:pStyle w:val="TDC1"/>
            <w:tabs>
              <w:tab w:val="left" w:pos="440"/>
              <w:tab w:val="right" w:leader="dot" w:pos="9797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8263773" w:history="1">
            <w:r w:rsidRPr="00D60029">
              <w:rPr>
                <w:rStyle w:val="Hipervnculo"/>
                <w:noProof/>
              </w:rPr>
              <w:t>1</w:t>
            </w:r>
            <w:r>
              <w:rPr>
                <w:noProof/>
              </w:rPr>
              <w:tab/>
            </w:r>
            <w:r w:rsidRPr="00D60029">
              <w:rPr>
                <w:rStyle w:val="Hipervnculo"/>
                <w:noProof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_Toc378263773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C2962" w14:textId="77777777" w:rsidR="00F4230A" w:rsidRDefault="00602B53">
          <w:pPr>
            <w:pStyle w:val="TDC1"/>
            <w:tabs>
              <w:tab w:val="left" w:pos="440"/>
              <w:tab w:val="right" w:leader="dot" w:pos="9797"/>
            </w:tabs>
            <w:rPr>
              <w:noProof/>
            </w:rPr>
          </w:pPr>
          <w:hyperlink w:anchor="_Toc378263774" w:history="1">
            <w:r w:rsidR="00F4230A" w:rsidRPr="00D60029">
              <w:rPr>
                <w:rStyle w:val="Hipervnculo"/>
                <w:noProof/>
              </w:rPr>
              <w:t>2</w:t>
            </w:r>
            <w:r w:rsidR="00F4230A">
              <w:rPr>
                <w:noProof/>
              </w:rPr>
              <w:tab/>
            </w:r>
            <w:r w:rsidR="00F4230A" w:rsidRPr="00D60029">
              <w:rPr>
                <w:rStyle w:val="Hipervnculo"/>
                <w:noProof/>
              </w:rPr>
              <w:t>Análisis del modelo del mundo</w:t>
            </w:r>
            <w:r w:rsidR="00F4230A">
              <w:rPr>
                <w:noProof/>
                <w:webHidden/>
              </w:rPr>
              <w:tab/>
            </w:r>
            <w:r w:rsidR="00F4230A">
              <w:rPr>
                <w:noProof/>
                <w:webHidden/>
              </w:rPr>
              <w:fldChar w:fldCharType="begin"/>
            </w:r>
            <w:r w:rsidR="00F4230A">
              <w:rPr>
                <w:noProof/>
                <w:webHidden/>
              </w:rPr>
              <w:instrText xml:space="preserve"> PAGEREF _Toc378263774 \h </w:instrText>
            </w:r>
            <w:r w:rsidR="00F4230A">
              <w:rPr>
                <w:noProof/>
                <w:webHidden/>
              </w:rPr>
            </w:r>
            <w:r w:rsidR="00F4230A">
              <w:rPr>
                <w:noProof/>
                <w:webHidden/>
              </w:rPr>
              <w:fldChar w:fldCharType="separate"/>
            </w:r>
            <w:r w:rsidR="00F4230A">
              <w:rPr>
                <w:noProof/>
                <w:webHidden/>
              </w:rPr>
              <w:t>4</w:t>
            </w:r>
            <w:r w:rsidR="00F4230A">
              <w:rPr>
                <w:noProof/>
                <w:webHidden/>
              </w:rPr>
              <w:fldChar w:fldCharType="end"/>
            </w:r>
          </w:hyperlink>
        </w:p>
        <w:p w14:paraId="4A8C6453" w14:textId="77777777" w:rsidR="00F4230A" w:rsidRDefault="00602B53">
          <w:pPr>
            <w:pStyle w:val="TDC1"/>
            <w:tabs>
              <w:tab w:val="left" w:pos="440"/>
              <w:tab w:val="right" w:leader="dot" w:pos="9797"/>
            </w:tabs>
            <w:rPr>
              <w:noProof/>
            </w:rPr>
          </w:pPr>
          <w:hyperlink w:anchor="_Toc378263775" w:history="1">
            <w:r w:rsidR="00F4230A" w:rsidRPr="00D60029">
              <w:rPr>
                <w:rStyle w:val="Hipervnculo"/>
                <w:noProof/>
              </w:rPr>
              <w:t>3</w:t>
            </w:r>
            <w:r w:rsidR="00F4230A">
              <w:rPr>
                <w:noProof/>
              </w:rPr>
              <w:tab/>
            </w:r>
            <w:r w:rsidR="00F4230A" w:rsidRPr="00D60029">
              <w:rPr>
                <w:rStyle w:val="Hipervnculo"/>
                <w:noProof/>
              </w:rPr>
              <w:t>Diseño de Interfaces</w:t>
            </w:r>
            <w:r w:rsidR="00F4230A">
              <w:rPr>
                <w:noProof/>
                <w:webHidden/>
              </w:rPr>
              <w:tab/>
            </w:r>
            <w:r w:rsidR="00F4230A">
              <w:rPr>
                <w:noProof/>
                <w:webHidden/>
              </w:rPr>
              <w:fldChar w:fldCharType="begin"/>
            </w:r>
            <w:r w:rsidR="00F4230A">
              <w:rPr>
                <w:noProof/>
                <w:webHidden/>
              </w:rPr>
              <w:instrText xml:space="preserve"> PAGEREF _Toc378263775 \h </w:instrText>
            </w:r>
            <w:r w:rsidR="00F4230A">
              <w:rPr>
                <w:noProof/>
                <w:webHidden/>
              </w:rPr>
            </w:r>
            <w:r w:rsidR="00F4230A">
              <w:rPr>
                <w:noProof/>
                <w:webHidden/>
              </w:rPr>
              <w:fldChar w:fldCharType="separate"/>
            </w:r>
            <w:r w:rsidR="00F4230A">
              <w:rPr>
                <w:noProof/>
                <w:webHidden/>
              </w:rPr>
              <w:t>5</w:t>
            </w:r>
            <w:r w:rsidR="00F4230A">
              <w:rPr>
                <w:noProof/>
                <w:webHidden/>
              </w:rPr>
              <w:fldChar w:fldCharType="end"/>
            </w:r>
          </w:hyperlink>
        </w:p>
        <w:p w14:paraId="06F1A82F" w14:textId="77777777" w:rsidR="00F4230A" w:rsidRDefault="00602B53">
          <w:pPr>
            <w:pStyle w:val="TDC3"/>
            <w:tabs>
              <w:tab w:val="left" w:pos="1320"/>
              <w:tab w:val="right" w:leader="dot" w:pos="9797"/>
            </w:tabs>
            <w:rPr>
              <w:noProof/>
            </w:rPr>
          </w:pPr>
          <w:hyperlink w:anchor="_Toc378263776" w:history="1">
            <w:r w:rsidR="00F4230A" w:rsidRPr="00D60029">
              <w:rPr>
                <w:rStyle w:val="Hipervnculo"/>
                <w:noProof/>
              </w:rPr>
              <w:t>3.1.1</w:t>
            </w:r>
            <w:r w:rsidR="00F4230A">
              <w:rPr>
                <w:noProof/>
              </w:rPr>
              <w:tab/>
            </w:r>
            <w:r w:rsidR="00F4230A" w:rsidRPr="00D60029">
              <w:rPr>
                <w:rStyle w:val="Hipervnculo"/>
                <w:noProof/>
              </w:rPr>
              <w:t>Interfaces del mundo de la aplicación</w:t>
            </w:r>
            <w:r w:rsidR="00F4230A">
              <w:rPr>
                <w:noProof/>
                <w:webHidden/>
              </w:rPr>
              <w:tab/>
            </w:r>
            <w:r w:rsidR="00F4230A">
              <w:rPr>
                <w:noProof/>
                <w:webHidden/>
              </w:rPr>
              <w:fldChar w:fldCharType="begin"/>
            </w:r>
            <w:r w:rsidR="00F4230A">
              <w:rPr>
                <w:noProof/>
                <w:webHidden/>
              </w:rPr>
              <w:instrText xml:space="preserve"> PAGEREF _Toc378263776 \h </w:instrText>
            </w:r>
            <w:r w:rsidR="00F4230A">
              <w:rPr>
                <w:noProof/>
                <w:webHidden/>
              </w:rPr>
            </w:r>
            <w:r w:rsidR="00F4230A">
              <w:rPr>
                <w:noProof/>
                <w:webHidden/>
              </w:rPr>
              <w:fldChar w:fldCharType="separate"/>
            </w:r>
            <w:r w:rsidR="00F4230A">
              <w:rPr>
                <w:noProof/>
                <w:webHidden/>
              </w:rPr>
              <w:t>5</w:t>
            </w:r>
            <w:r w:rsidR="00F4230A">
              <w:rPr>
                <w:noProof/>
                <w:webHidden/>
              </w:rPr>
              <w:fldChar w:fldCharType="end"/>
            </w:r>
          </w:hyperlink>
        </w:p>
        <w:p w14:paraId="7FCDD95A" w14:textId="77777777" w:rsidR="00F4230A" w:rsidRDefault="00602B53">
          <w:pPr>
            <w:pStyle w:val="TDC3"/>
            <w:tabs>
              <w:tab w:val="left" w:pos="1320"/>
              <w:tab w:val="right" w:leader="dot" w:pos="9797"/>
            </w:tabs>
            <w:rPr>
              <w:noProof/>
            </w:rPr>
          </w:pPr>
          <w:hyperlink w:anchor="_Toc378263777" w:history="1">
            <w:r w:rsidR="00F4230A" w:rsidRPr="00D60029">
              <w:rPr>
                <w:rStyle w:val="Hipervnculo"/>
                <w:noProof/>
              </w:rPr>
              <w:t>3.1.2</w:t>
            </w:r>
            <w:r w:rsidR="00F4230A">
              <w:rPr>
                <w:noProof/>
              </w:rPr>
              <w:tab/>
            </w:r>
            <w:r w:rsidR="00F4230A" w:rsidRPr="00D60029">
              <w:rPr>
                <w:rStyle w:val="Hipervnculo"/>
                <w:noProof/>
              </w:rPr>
              <w:t>Interfaces de las estructuras de datos</w:t>
            </w:r>
            <w:r w:rsidR="00F4230A">
              <w:rPr>
                <w:noProof/>
                <w:webHidden/>
              </w:rPr>
              <w:tab/>
            </w:r>
            <w:r w:rsidR="00F4230A">
              <w:rPr>
                <w:noProof/>
                <w:webHidden/>
              </w:rPr>
              <w:fldChar w:fldCharType="begin"/>
            </w:r>
            <w:r w:rsidR="00F4230A">
              <w:rPr>
                <w:noProof/>
                <w:webHidden/>
              </w:rPr>
              <w:instrText xml:space="preserve"> PAGEREF _Toc378263777 \h </w:instrText>
            </w:r>
            <w:r w:rsidR="00F4230A">
              <w:rPr>
                <w:noProof/>
                <w:webHidden/>
              </w:rPr>
            </w:r>
            <w:r w:rsidR="00F4230A">
              <w:rPr>
                <w:noProof/>
                <w:webHidden/>
              </w:rPr>
              <w:fldChar w:fldCharType="separate"/>
            </w:r>
            <w:r w:rsidR="00F4230A">
              <w:rPr>
                <w:noProof/>
                <w:webHidden/>
              </w:rPr>
              <w:t>5</w:t>
            </w:r>
            <w:r w:rsidR="00F4230A">
              <w:rPr>
                <w:noProof/>
                <w:webHidden/>
              </w:rPr>
              <w:fldChar w:fldCharType="end"/>
            </w:r>
          </w:hyperlink>
        </w:p>
        <w:p w14:paraId="17186070" w14:textId="77777777" w:rsidR="00F4230A" w:rsidRDefault="00602B53">
          <w:pPr>
            <w:pStyle w:val="TDC1"/>
            <w:tabs>
              <w:tab w:val="left" w:pos="440"/>
              <w:tab w:val="right" w:leader="dot" w:pos="9797"/>
            </w:tabs>
            <w:rPr>
              <w:noProof/>
            </w:rPr>
          </w:pPr>
          <w:hyperlink w:anchor="_Toc378263778" w:history="1">
            <w:r w:rsidR="00F4230A" w:rsidRPr="00D60029">
              <w:rPr>
                <w:rStyle w:val="Hipervnculo"/>
                <w:noProof/>
              </w:rPr>
              <w:t>4</w:t>
            </w:r>
            <w:r w:rsidR="00F4230A">
              <w:rPr>
                <w:noProof/>
              </w:rPr>
              <w:tab/>
            </w:r>
            <w:r w:rsidR="00F4230A" w:rsidRPr="00D60029">
              <w:rPr>
                <w:rStyle w:val="Hipervnculo"/>
                <w:noProof/>
              </w:rPr>
              <w:t>Diseño de estructuras de datos</w:t>
            </w:r>
            <w:r w:rsidR="00F4230A">
              <w:rPr>
                <w:noProof/>
                <w:webHidden/>
              </w:rPr>
              <w:tab/>
            </w:r>
            <w:r w:rsidR="00F4230A">
              <w:rPr>
                <w:noProof/>
                <w:webHidden/>
              </w:rPr>
              <w:fldChar w:fldCharType="begin"/>
            </w:r>
            <w:r w:rsidR="00F4230A">
              <w:rPr>
                <w:noProof/>
                <w:webHidden/>
              </w:rPr>
              <w:instrText xml:space="preserve"> PAGEREF _Toc378263778 \h </w:instrText>
            </w:r>
            <w:r w:rsidR="00F4230A">
              <w:rPr>
                <w:noProof/>
                <w:webHidden/>
              </w:rPr>
            </w:r>
            <w:r w:rsidR="00F4230A">
              <w:rPr>
                <w:noProof/>
                <w:webHidden/>
              </w:rPr>
              <w:fldChar w:fldCharType="separate"/>
            </w:r>
            <w:r w:rsidR="00F4230A">
              <w:rPr>
                <w:noProof/>
                <w:webHidden/>
              </w:rPr>
              <w:t>6</w:t>
            </w:r>
            <w:r w:rsidR="00F4230A">
              <w:rPr>
                <w:noProof/>
                <w:webHidden/>
              </w:rPr>
              <w:fldChar w:fldCharType="end"/>
            </w:r>
          </w:hyperlink>
        </w:p>
        <w:p w14:paraId="1D385D37" w14:textId="77777777" w:rsidR="00F4230A" w:rsidRDefault="00602B53">
          <w:pPr>
            <w:pStyle w:val="TDC1"/>
            <w:tabs>
              <w:tab w:val="left" w:pos="440"/>
              <w:tab w:val="right" w:leader="dot" w:pos="9797"/>
            </w:tabs>
            <w:rPr>
              <w:noProof/>
            </w:rPr>
          </w:pPr>
          <w:hyperlink w:anchor="_Toc378263779" w:history="1">
            <w:r w:rsidR="00F4230A" w:rsidRPr="00D60029">
              <w:rPr>
                <w:rStyle w:val="Hipervnculo"/>
                <w:noProof/>
              </w:rPr>
              <w:t>5</w:t>
            </w:r>
            <w:r w:rsidR="00F4230A">
              <w:rPr>
                <w:noProof/>
              </w:rPr>
              <w:tab/>
            </w:r>
            <w:r w:rsidR="00F4230A" w:rsidRPr="00D60029">
              <w:rPr>
                <w:rStyle w:val="Hipervnculo"/>
                <w:noProof/>
              </w:rPr>
              <w:t>Justificación de decisiones de diseño de las estructuras de datos</w:t>
            </w:r>
            <w:r w:rsidR="00F4230A">
              <w:rPr>
                <w:noProof/>
                <w:webHidden/>
              </w:rPr>
              <w:tab/>
            </w:r>
            <w:r w:rsidR="00F4230A">
              <w:rPr>
                <w:noProof/>
                <w:webHidden/>
              </w:rPr>
              <w:fldChar w:fldCharType="begin"/>
            </w:r>
            <w:r w:rsidR="00F4230A">
              <w:rPr>
                <w:noProof/>
                <w:webHidden/>
              </w:rPr>
              <w:instrText xml:space="preserve"> PAGEREF _Toc378263779 \h </w:instrText>
            </w:r>
            <w:r w:rsidR="00F4230A">
              <w:rPr>
                <w:noProof/>
                <w:webHidden/>
              </w:rPr>
            </w:r>
            <w:r w:rsidR="00F4230A">
              <w:rPr>
                <w:noProof/>
                <w:webHidden/>
              </w:rPr>
              <w:fldChar w:fldCharType="separate"/>
            </w:r>
            <w:r w:rsidR="00F4230A">
              <w:rPr>
                <w:noProof/>
                <w:webHidden/>
              </w:rPr>
              <w:t>7</w:t>
            </w:r>
            <w:r w:rsidR="00F4230A">
              <w:rPr>
                <w:noProof/>
                <w:webHidden/>
              </w:rPr>
              <w:fldChar w:fldCharType="end"/>
            </w:r>
          </w:hyperlink>
        </w:p>
        <w:p w14:paraId="165CC71F" w14:textId="77777777" w:rsidR="00F4230A" w:rsidRDefault="00602B53">
          <w:pPr>
            <w:pStyle w:val="TDC1"/>
            <w:tabs>
              <w:tab w:val="left" w:pos="440"/>
              <w:tab w:val="right" w:leader="dot" w:pos="9797"/>
            </w:tabs>
            <w:rPr>
              <w:noProof/>
            </w:rPr>
          </w:pPr>
          <w:hyperlink w:anchor="_Toc378263780" w:history="1">
            <w:r w:rsidR="00F4230A" w:rsidRPr="00D60029">
              <w:rPr>
                <w:rStyle w:val="Hipervnculo"/>
                <w:noProof/>
              </w:rPr>
              <w:t>6</w:t>
            </w:r>
            <w:r w:rsidR="00F4230A">
              <w:rPr>
                <w:noProof/>
              </w:rPr>
              <w:tab/>
            </w:r>
            <w:r w:rsidR="00F4230A" w:rsidRPr="00D60029">
              <w:rPr>
                <w:rStyle w:val="Hipervnculo"/>
                <w:noProof/>
              </w:rPr>
              <w:t>Diseño final de la aplicación</w:t>
            </w:r>
            <w:r w:rsidR="00F4230A">
              <w:rPr>
                <w:noProof/>
                <w:webHidden/>
              </w:rPr>
              <w:tab/>
            </w:r>
            <w:r w:rsidR="00F4230A">
              <w:rPr>
                <w:noProof/>
                <w:webHidden/>
              </w:rPr>
              <w:fldChar w:fldCharType="begin"/>
            </w:r>
            <w:r w:rsidR="00F4230A">
              <w:rPr>
                <w:noProof/>
                <w:webHidden/>
              </w:rPr>
              <w:instrText xml:space="preserve"> PAGEREF _Toc378263780 \h </w:instrText>
            </w:r>
            <w:r w:rsidR="00F4230A">
              <w:rPr>
                <w:noProof/>
                <w:webHidden/>
              </w:rPr>
            </w:r>
            <w:r w:rsidR="00F4230A">
              <w:rPr>
                <w:noProof/>
                <w:webHidden/>
              </w:rPr>
              <w:fldChar w:fldCharType="separate"/>
            </w:r>
            <w:r w:rsidR="00F4230A">
              <w:rPr>
                <w:noProof/>
                <w:webHidden/>
              </w:rPr>
              <w:t>8</w:t>
            </w:r>
            <w:r w:rsidR="00F4230A">
              <w:rPr>
                <w:noProof/>
                <w:webHidden/>
              </w:rPr>
              <w:fldChar w:fldCharType="end"/>
            </w:r>
          </w:hyperlink>
        </w:p>
        <w:p w14:paraId="004FB653" w14:textId="77777777" w:rsidR="00F4230A" w:rsidRDefault="00602B53">
          <w:pPr>
            <w:pStyle w:val="TDC1"/>
            <w:tabs>
              <w:tab w:val="left" w:pos="440"/>
              <w:tab w:val="right" w:leader="dot" w:pos="9797"/>
            </w:tabs>
            <w:rPr>
              <w:noProof/>
            </w:rPr>
          </w:pPr>
          <w:hyperlink w:anchor="_Toc378263781" w:history="1">
            <w:r w:rsidR="00F4230A" w:rsidRPr="00D60029">
              <w:rPr>
                <w:rStyle w:val="Hipervnculo"/>
                <w:noProof/>
              </w:rPr>
              <w:t>7</w:t>
            </w:r>
            <w:r w:rsidR="00F4230A">
              <w:rPr>
                <w:noProof/>
              </w:rPr>
              <w:tab/>
            </w:r>
            <w:r w:rsidR="00F4230A" w:rsidRPr="00D60029">
              <w:rPr>
                <w:rStyle w:val="Hipervnculo"/>
                <w:noProof/>
              </w:rPr>
              <w:t>Justificación de decisiones de diseño del diseño del mundo</w:t>
            </w:r>
            <w:r w:rsidR="00F4230A">
              <w:rPr>
                <w:noProof/>
                <w:webHidden/>
              </w:rPr>
              <w:tab/>
            </w:r>
            <w:r w:rsidR="00F4230A">
              <w:rPr>
                <w:noProof/>
                <w:webHidden/>
              </w:rPr>
              <w:fldChar w:fldCharType="begin"/>
            </w:r>
            <w:r w:rsidR="00F4230A">
              <w:rPr>
                <w:noProof/>
                <w:webHidden/>
              </w:rPr>
              <w:instrText xml:space="preserve"> PAGEREF _Toc378263781 \h </w:instrText>
            </w:r>
            <w:r w:rsidR="00F4230A">
              <w:rPr>
                <w:noProof/>
                <w:webHidden/>
              </w:rPr>
            </w:r>
            <w:r w:rsidR="00F4230A">
              <w:rPr>
                <w:noProof/>
                <w:webHidden/>
              </w:rPr>
              <w:fldChar w:fldCharType="separate"/>
            </w:r>
            <w:r w:rsidR="00F4230A">
              <w:rPr>
                <w:noProof/>
                <w:webHidden/>
              </w:rPr>
              <w:t>9</w:t>
            </w:r>
            <w:r w:rsidR="00F4230A">
              <w:rPr>
                <w:noProof/>
                <w:webHidden/>
              </w:rPr>
              <w:fldChar w:fldCharType="end"/>
            </w:r>
          </w:hyperlink>
        </w:p>
        <w:p w14:paraId="0D123B43" w14:textId="77777777" w:rsidR="00F4230A" w:rsidRDefault="00602B53">
          <w:pPr>
            <w:pStyle w:val="TDC1"/>
            <w:tabs>
              <w:tab w:val="left" w:pos="440"/>
              <w:tab w:val="right" w:leader="dot" w:pos="9797"/>
            </w:tabs>
            <w:rPr>
              <w:noProof/>
            </w:rPr>
          </w:pPr>
          <w:hyperlink w:anchor="_Toc378263782" w:history="1">
            <w:r w:rsidR="00F4230A" w:rsidRPr="00D60029">
              <w:rPr>
                <w:rStyle w:val="Hipervnculo"/>
                <w:noProof/>
              </w:rPr>
              <w:t>8</w:t>
            </w:r>
            <w:r w:rsidR="00F4230A">
              <w:rPr>
                <w:noProof/>
              </w:rPr>
              <w:tab/>
            </w:r>
            <w:r w:rsidR="00F4230A" w:rsidRPr="00D60029">
              <w:rPr>
                <w:rStyle w:val="Hipervnculo"/>
                <w:noProof/>
              </w:rPr>
              <w:t>Análisis de complejidad de operaciones</w:t>
            </w:r>
            <w:r w:rsidR="00F4230A">
              <w:rPr>
                <w:noProof/>
                <w:webHidden/>
              </w:rPr>
              <w:tab/>
            </w:r>
            <w:r w:rsidR="00F4230A">
              <w:rPr>
                <w:noProof/>
                <w:webHidden/>
              </w:rPr>
              <w:fldChar w:fldCharType="begin"/>
            </w:r>
            <w:r w:rsidR="00F4230A">
              <w:rPr>
                <w:noProof/>
                <w:webHidden/>
              </w:rPr>
              <w:instrText xml:space="preserve"> PAGEREF _Toc378263782 \h </w:instrText>
            </w:r>
            <w:r w:rsidR="00F4230A">
              <w:rPr>
                <w:noProof/>
                <w:webHidden/>
              </w:rPr>
            </w:r>
            <w:r w:rsidR="00F4230A">
              <w:rPr>
                <w:noProof/>
                <w:webHidden/>
              </w:rPr>
              <w:fldChar w:fldCharType="separate"/>
            </w:r>
            <w:r w:rsidR="00F4230A">
              <w:rPr>
                <w:noProof/>
                <w:webHidden/>
              </w:rPr>
              <w:t>10</w:t>
            </w:r>
            <w:r w:rsidR="00F4230A">
              <w:rPr>
                <w:noProof/>
                <w:webHidden/>
              </w:rPr>
              <w:fldChar w:fldCharType="end"/>
            </w:r>
          </w:hyperlink>
        </w:p>
        <w:p w14:paraId="0F783A28" w14:textId="77777777" w:rsidR="00F4230A" w:rsidRDefault="00F4230A">
          <w:r>
            <w:rPr>
              <w:b/>
              <w:bCs/>
              <w:lang w:val="es-ES"/>
            </w:rPr>
            <w:fldChar w:fldCharType="end"/>
          </w:r>
        </w:p>
      </w:sdtContent>
    </w:sdt>
    <w:p w14:paraId="125BD6F5" w14:textId="77777777" w:rsidR="00F4230A" w:rsidRDefault="00F4230A"/>
    <w:p w14:paraId="685235B4" w14:textId="77777777" w:rsidR="00F4230A" w:rsidRDefault="00F4230A">
      <w:pPr>
        <w:rPr>
          <w:rFonts w:asciiTheme="majorHAnsi" w:eastAsiaTheme="majorEastAsia" w:hAnsiTheme="majorHAnsi" w:cstheme="majorBidi"/>
          <w:bCs/>
          <w:i/>
          <w:color w:val="6076B4" w:themeColor="accent1"/>
          <w:sz w:val="32"/>
          <w:szCs w:val="32"/>
        </w:rPr>
      </w:pPr>
      <w:r>
        <w:br w:type="page"/>
      </w:r>
    </w:p>
    <w:p w14:paraId="34E32188" w14:textId="77777777" w:rsidR="00F21CA8" w:rsidRDefault="00F4230A" w:rsidP="00F4230A">
      <w:pPr>
        <w:pStyle w:val="Ttulo1"/>
      </w:pPr>
      <w:bookmarkStart w:id="1" w:name="_Toc378263773"/>
      <w:r>
        <w:lastRenderedPageBreak/>
        <w:t>Requerimientos Funcionales</w:t>
      </w:r>
      <w:bookmarkEnd w:id="1"/>
    </w:p>
    <w:p w14:paraId="088A2631" w14:textId="77777777" w:rsidR="00F4230A" w:rsidRDefault="00F4230A" w:rsidP="00F4230A">
      <w:pPr>
        <w:ind w:left="426"/>
      </w:pPr>
      <w:r>
        <w:t>A continuación se describen los requerimientos funcionales de la aplicación. La definición de estos es independiente de la tecnología que será usada para implementarlos.</w:t>
      </w:r>
    </w:p>
    <w:p w14:paraId="36E7D9BA" w14:textId="77777777" w:rsidR="00F4230A" w:rsidRDefault="00F4230A" w:rsidP="00F4230A">
      <w:pPr>
        <w:ind w:left="426"/>
      </w:pP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1359"/>
        <w:gridCol w:w="7267"/>
      </w:tblGrid>
      <w:tr w:rsidR="00F4230A" w14:paraId="07C2D348" w14:textId="77777777" w:rsidTr="00602B53">
        <w:tc>
          <w:tcPr>
            <w:tcW w:w="1253" w:type="dxa"/>
          </w:tcPr>
          <w:p w14:paraId="779889B0" w14:textId="77777777" w:rsidR="00F4230A" w:rsidRPr="001152C8" w:rsidRDefault="00F4230A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ID</w:t>
            </w:r>
          </w:p>
        </w:tc>
        <w:tc>
          <w:tcPr>
            <w:tcW w:w="7267" w:type="dxa"/>
          </w:tcPr>
          <w:p w14:paraId="31E70BF7" w14:textId="19D61E83" w:rsidR="00F4230A" w:rsidRDefault="00602B53" w:rsidP="00602B53">
            <w:pPr>
              <w:ind w:left="426"/>
            </w:pPr>
            <w:r w:rsidRPr="00602B53">
              <w:t>R1</w:t>
            </w:r>
          </w:p>
        </w:tc>
      </w:tr>
      <w:tr w:rsidR="00F4230A" w14:paraId="44ACC14F" w14:textId="77777777" w:rsidTr="00602B53">
        <w:tc>
          <w:tcPr>
            <w:tcW w:w="1253" w:type="dxa"/>
          </w:tcPr>
          <w:p w14:paraId="58302EBF" w14:textId="77777777" w:rsidR="00F4230A" w:rsidRPr="001152C8" w:rsidRDefault="00F4230A" w:rsidP="00602B53">
            <w:pPr>
              <w:ind w:left="33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7267" w:type="dxa"/>
          </w:tcPr>
          <w:p w14:paraId="4B7E3B10" w14:textId="4FB68F65" w:rsidR="00F4230A" w:rsidRDefault="00602B53" w:rsidP="00602B53">
            <w:r>
              <w:t xml:space="preserve">      </w:t>
            </w:r>
            <w:r w:rsidRPr="00602B53">
              <w:t xml:space="preserve"> Definir un conjunto de sitios fuente</w:t>
            </w:r>
          </w:p>
        </w:tc>
      </w:tr>
      <w:tr w:rsidR="00F4230A" w14:paraId="12DE1F5B" w14:textId="77777777" w:rsidTr="00602B53">
        <w:tc>
          <w:tcPr>
            <w:tcW w:w="1253" w:type="dxa"/>
          </w:tcPr>
          <w:p w14:paraId="3280CE24" w14:textId="77777777" w:rsidR="00F4230A" w:rsidRPr="001152C8" w:rsidRDefault="00F4230A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Resumen</w:t>
            </w:r>
          </w:p>
        </w:tc>
        <w:tc>
          <w:tcPr>
            <w:tcW w:w="7267" w:type="dxa"/>
          </w:tcPr>
          <w:p w14:paraId="1270F7C6" w14:textId="0F409BA9" w:rsidR="00F4230A" w:rsidRDefault="00785EAD" w:rsidP="00602B53">
            <w:pPr>
              <w:ind w:left="426"/>
            </w:pPr>
            <w:r>
              <w:t>Se define un conjunto de sitios fuente por parte del usuario</w:t>
            </w:r>
          </w:p>
        </w:tc>
      </w:tr>
      <w:tr w:rsidR="00F4230A" w14:paraId="3689AD17" w14:textId="77777777" w:rsidTr="00602B53">
        <w:tc>
          <w:tcPr>
            <w:tcW w:w="1253" w:type="dxa"/>
          </w:tcPr>
          <w:p w14:paraId="6E6590EA" w14:textId="77777777" w:rsidR="00F4230A" w:rsidRPr="001152C8" w:rsidRDefault="00F4230A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Entradas</w:t>
            </w:r>
          </w:p>
        </w:tc>
        <w:tc>
          <w:tcPr>
            <w:tcW w:w="7267" w:type="dxa"/>
          </w:tcPr>
          <w:p w14:paraId="49755D50" w14:textId="588001F0" w:rsidR="00F4230A" w:rsidRDefault="00C15C1F" w:rsidP="00602B53">
            <w:pPr>
              <w:ind w:left="426"/>
            </w:pPr>
            <w:r>
              <w:t>Sitios fuente que se van a usar como base</w:t>
            </w:r>
          </w:p>
        </w:tc>
      </w:tr>
      <w:tr w:rsidR="00F4230A" w14:paraId="4FA5F6CC" w14:textId="77777777" w:rsidTr="00602B53">
        <w:trPr>
          <w:trHeight w:val="156"/>
        </w:trPr>
        <w:tc>
          <w:tcPr>
            <w:tcW w:w="1253" w:type="dxa"/>
          </w:tcPr>
          <w:p w14:paraId="5AC21BD4" w14:textId="77777777" w:rsidR="00F4230A" w:rsidRPr="001152C8" w:rsidRDefault="00F4230A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Resultados</w:t>
            </w:r>
          </w:p>
        </w:tc>
        <w:tc>
          <w:tcPr>
            <w:tcW w:w="7267" w:type="dxa"/>
          </w:tcPr>
          <w:p w14:paraId="63B27100" w14:textId="7B07266E" w:rsidR="00F4230A" w:rsidRDefault="00C15C1F" w:rsidP="00602B53">
            <w:pPr>
              <w:ind w:left="426"/>
            </w:pPr>
            <w:r>
              <w:t>Conjunto de sitios fuente que se van a tener como base</w:t>
            </w:r>
          </w:p>
        </w:tc>
      </w:tr>
    </w:tbl>
    <w:p w14:paraId="2BF2F7D1" w14:textId="6C99F078" w:rsidR="00602B53" w:rsidRDefault="00602B53">
      <w:pPr>
        <w:rPr>
          <w:rFonts w:asciiTheme="majorHAnsi" w:eastAsiaTheme="majorEastAsia" w:hAnsiTheme="majorHAnsi" w:cstheme="majorBidi"/>
          <w:bCs/>
          <w:i/>
          <w:color w:val="6076B4" w:themeColor="accent1"/>
          <w:sz w:val="32"/>
          <w:szCs w:val="32"/>
        </w:rPr>
      </w:pP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1359"/>
        <w:gridCol w:w="7267"/>
      </w:tblGrid>
      <w:tr w:rsidR="00602B53" w14:paraId="0154FFF6" w14:textId="77777777" w:rsidTr="00602B53">
        <w:tc>
          <w:tcPr>
            <w:tcW w:w="1253" w:type="dxa"/>
          </w:tcPr>
          <w:p w14:paraId="2319D2C3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ID</w:t>
            </w:r>
          </w:p>
        </w:tc>
        <w:tc>
          <w:tcPr>
            <w:tcW w:w="7267" w:type="dxa"/>
          </w:tcPr>
          <w:p w14:paraId="30B74168" w14:textId="58FA1CBC" w:rsidR="00602B53" w:rsidRDefault="00602B53" w:rsidP="00602B53">
            <w:pPr>
              <w:ind w:left="426"/>
            </w:pPr>
            <w:r w:rsidRPr="00602B53">
              <w:t xml:space="preserve">R2. </w:t>
            </w:r>
          </w:p>
        </w:tc>
      </w:tr>
      <w:tr w:rsidR="00602B53" w14:paraId="7C5ECBF0" w14:textId="77777777" w:rsidTr="00602B53">
        <w:tc>
          <w:tcPr>
            <w:tcW w:w="1253" w:type="dxa"/>
          </w:tcPr>
          <w:p w14:paraId="34EC374A" w14:textId="77777777" w:rsidR="00602B53" w:rsidRPr="001152C8" w:rsidRDefault="00602B53" w:rsidP="00602B53">
            <w:pPr>
              <w:ind w:left="33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7267" w:type="dxa"/>
          </w:tcPr>
          <w:p w14:paraId="6511F131" w14:textId="7B4A47F2" w:rsidR="00602B53" w:rsidRDefault="00602B53" w:rsidP="00602B53">
            <w:pPr>
              <w:ind w:left="426"/>
            </w:pPr>
            <w:r w:rsidRPr="00602B53">
              <w:t>Hacer una exploración con el Web Crawler, a partir de un conjunto de sitios fuente</w:t>
            </w:r>
          </w:p>
        </w:tc>
      </w:tr>
      <w:tr w:rsidR="00602B53" w14:paraId="5AB5A57B" w14:textId="77777777" w:rsidTr="00602B53">
        <w:tc>
          <w:tcPr>
            <w:tcW w:w="1253" w:type="dxa"/>
          </w:tcPr>
          <w:p w14:paraId="5BC2A455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Resumen</w:t>
            </w:r>
          </w:p>
        </w:tc>
        <w:tc>
          <w:tcPr>
            <w:tcW w:w="7267" w:type="dxa"/>
          </w:tcPr>
          <w:p w14:paraId="55272B51" w14:textId="6C70102D" w:rsidR="00602B53" w:rsidRDefault="00785EAD" w:rsidP="00602B53">
            <w:pPr>
              <w:ind w:left="426"/>
            </w:pPr>
            <w:r>
              <w:t>A partir de los sitios fuente establecidos, se hace una exploracion con el web crawler</w:t>
            </w:r>
          </w:p>
        </w:tc>
      </w:tr>
      <w:tr w:rsidR="00602B53" w14:paraId="0F84F1DF" w14:textId="77777777" w:rsidTr="00602B53">
        <w:tc>
          <w:tcPr>
            <w:tcW w:w="1253" w:type="dxa"/>
          </w:tcPr>
          <w:p w14:paraId="059A3E79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Entradas</w:t>
            </w:r>
          </w:p>
        </w:tc>
        <w:tc>
          <w:tcPr>
            <w:tcW w:w="7267" w:type="dxa"/>
          </w:tcPr>
          <w:p w14:paraId="095B52D2" w14:textId="72CFA441" w:rsidR="00602B53" w:rsidRDefault="00590EA2" w:rsidP="00602B53">
            <w:pPr>
              <w:ind w:left="426"/>
            </w:pPr>
            <w:r>
              <w:t>NA</w:t>
            </w:r>
          </w:p>
        </w:tc>
      </w:tr>
      <w:tr w:rsidR="00602B53" w14:paraId="18D2DDF6" w14:textId="77777777" w:rsidTr="00602B53">
        <w:trPr>
          <w:trHeight w:val="156"/>
        </w:trPr>
        <w:tc>
          <w:tcPr>
            <w:tcW w:w="1253" w:type="dxa"/>
          </w:tcPr>
          <w:p w14:paraId="7A3FB899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Resultados</w:t>
            </w:r>
          </w:p>
        </w:tc>
        <w:tc>
          <w:tcPr>
            <w:tcW w:w="7267" w:type="dxa"/>
          </w:tcPr>
          <w:p w14:paraId="7999B572" w14:textId="1C991321" w:rsidR="00602B53" w:rsidRDefault="00590EA2" w:rsidP="00602B53">
            <w:pPr>
              <w:ind w:left="426"/>
            </w:pPr>
            <w:r>
              <w:t>El indice se ha completado</w:t>
            </w:r>
          </w:p>
        </w:tc>
      </w:tr>
    </w:tbl>
    <w:p w14:paraId="0882A166" w14:textId="06F2CEC4" w:rsidR="00F4230A" w:rsidRDefault="00F4230A">
      <w:pPr>
        <w:rPr>
          <w:rFonts w:asciiTheme="majorHAnsi" w:eastAsiaTheme="majorEastAsia" w:hAnsiTheme="majorHAnsi" w:cstheme="majorBidi"/>
          <w:bCs/>
          <w:i/>
          <w:color w:val="6076B4" w:themeColor="accent1"/>
          <w:sz w:val="32"/>
          <w:szCs w:val="32"/>
        </w:rPr>
      </w:pP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1359"/>
        <w:gridCol w:w="7267"/>
      </w:tblGrid>
      <w:tr w:rsidR="00602B53" w14:paraId="151A1646" w14:textId="77777777" w:rsidTr="00602B53">
        <w:tc>
          <w:tcPr>
            <w:tcW w:w="1253" w:type="dxa"/>
          </w:tcPr>
          <w:p w14:paraId="14D64563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ID</w:t>
            </w:r>
          </w:p>
        </w:tc>
        <w:tc>
          <w:tcPr>
            <w:tcW w:w="7267" w:type="dxa"/>
          </w:tcPr>
          <w:p w14:paraId="7B30AAEC" w14:textId="19514C21" w:rsidR="00602B53" w:rsidRDefault="00602B53" w:rsidP="00602B53">
            <w:pPr>
              <w:ind w:left="426"/>
            </w:pPr>
            <w:r w:rsidRPr="00602B53">
              <w:t>R3</w:t>
            </w:r>
          </w:p>
        </w:tc>
      </w:tr>
      <w:tr w:rsidR="00602B53" w14:paraId="6E8BC4E9" w14:textId="77777777" w:rsidTr="00602B53">
        <w:tc>
          <w:tcPr>
            <w:tcW w:w="1253" w:type="dxa"/>
          </w:tcPr>
          <w:p w14:paraId="24D53CB2" w14:textId="77777777" w:rsidR="00602B53" w:rsidRPr="001152C8" w:rsidRDefault="00602B53" w:rsidP="00602B53">
            <w:pPr>
              <w:ind w:left="33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7267" w:type="dxa"/>
          </w:tcPr>
          <w:p w14:paraId="23863429" w14:textId="066CAEDD" w:rsidR="00602B53" w:rsidRDefault="00602B53" w:rsidP="00602B53">
            <w:pPr>
              <w:ind w:left="426"/>
            </w:pPr>
            <w:r w:rsidRPr="00602B53">
              <w:t xml:space="preserve"> Mostrar estadísticas del resultado de una exploración particular</w:t>
            </w:r>
          </w:p>
        </w:tc>
      </w:tr>
      <w:tr w:rsidR="00602B53" w14:paraId="585AD892" w14:textId="77777777" w:rsidTr="00602B53">
        <w:tc>
          <w:tcPr>
            <w:tcW w:w="1253" w:type="dxa"/>
          </w:tcPr>
          <w:p w14:paraId="030E0B72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Resumen</w:t>
            </w:r>
          </w:p>
        </w:tc>
        <w:tc>
          <w:tcPr>
            <w:tcW w:w="7267" w:type="dxa"/>
          </w:tcPr>
          <w:p w14:paraId="4CD9BE00" w14:textId="2B91541D" w:rsidR="00602B53" w:rsidRDefault="00785EAD" w:rsidP="00602B53">
            <w:pPr>
              <w:ind w:left="426"/>
            </w:pPr>
            <w:r>
              <w:t>Se muestran estadisticas de las exploraciones realizadas por el web crawler</w:t>
            </w:r>
          </w:p>
        </w:tc>
      </w:tr>
      <w:tr w:rsidR="00602B53" w14:paraId="1F8F2B91" w14:textId="77777777" w:rsidTr="00602B53">
        <w:tc>
          <w:tcPr>
            <w:tcW w:w="1253" w:type="dxa"/>
          </w:tcPr>
          <w:p w14:paraId="30335054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Entradas</w:t>
            </w:r>
          </w:p>
        </w:tc>
        <w:tc>
          <w:tcPr>
            <w:tcW w:w="7267" w:type="dxa"/>
          </w:tcPr>
          <w:p w14:paraId="3B9D6096" w14:textId="238C6CFF" w:rsidR="00602B53" w:rsidRDefault="00DA1A80" w:rsidP="00602B53">
            <w:pPr>
              <w:ind w:left="426"/>
            </w:pPr>
            <w:r>
              <w:t>NA</w:t>
            </w:r>
          </w:p>
        </w:tc>
      </w:tr>
      <w:tr w:rsidR="00602B53" w14:paraId="710A0189" w14:textId="77777777" w:rsidTr="00602B53">
        <w:trPr>
          <w:trHeight w:val="156"/>
        </w:trPr>
        <w:tc>
          <w:tcPr>
            <w:tcW w:w="1253" w:type="dxa"/>
          </w:tcPr>
          <w:p w14:paraId="528721AE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Resultados</w:t>
            </w:r>
          </w:p>
        </w:tc>
        <w:tc>
          <w:tcPr>
            <w:tcW w:w="7267" w:type="dxa"/>
          </w:tcPr>
          <w:p w14:paraId="2523FF68" w14:textId="380ECCC1" w:rsidR="00602B53" w:rsidRDefault="00DA1A80" w:rsidP="00602B53">
            <w:pPr>
              <w:ind w:left="426"/>
            </w:pPr>
            <w:r>
              <w:t>Las estadisticas de las exploraciones</w:t>
            </w:r>
          </w:p>
        </w:tc>
      </w:tr>
    </w:tbl>
    <w:p w14:paraId="68AB1E15" w14:textId="77777777" w:rsidR="00602B53" w:rsidRDefault="00602B53">
      <w:pPr>
        <w:rPr>
          <w:rFonts w:asciiTheme="majorHAnsi" w:eastAsiaTheme="majorEastAsia" w:hAnsiTheme="majorHAnsi" w:cstheme="majorBidi"/>
          <w:bCs/>
          <w:i/>
          <w:color w:val="6076B4" w:themeColor="accent1"/>
          <w:sz w:val="32"/>
          <w:szCs w:val="32"/>
        </w:rPr>
      </w:pP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1359"/>
        <w:gridCol w:w="7267"/>
      </w:tblGrid>
      <w:tr w:rsidR="00602B53" w14:paraId="55547CAA" w14:textId="77777777" w:rsidTr="00602B53">
        <w:tc>
          <w:tcPr>
            <w:tcW w:w="1253" w:type="dxa"/>
          </w:tcPr>
          <w:p w14:paraId="347BF8D3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ID</w:t>
            </w:r>
          </w:p>
        </w:tc>
        <w:tc>
          <w:tcPr>
            <w:tcW w:w="7267" w:type="dxa"/>
          </w:tcPr>
          <w:p w14:paraId="130581E2" w14:textId="5BEA19AA" w:rsidR="00602B53" w:rsidRDefault="00602B53" w:rsidP="00602B53">
            <w:pPr>
              <w:ind w:left="426"/>
            </w:pPr>
            <w:r w:rsidRPr="00602B53">
              <w:t>R4</w:t>
            </w:r>
          </w:p>
        </w:tc>
      </w:tr>
      <w:tr w:rsidR="00602B53" w14:paraId="773DEA9C" w14:textId="77777777" w:rsidTr="00602B53">
        <w:tc>
          <w:tcPr>
            <w:tcW w:w="1253" w:type="dxa"/>
          </w:tcPr>
          <w:p w14:paraId="253F5D20" w14:textId="77777777" w:rsidR="00602B53" w:rsidRPr="001152C8" w:rsidRDefault="00602B53" w:rsidP="00602B53">
            <w:pPr>
              <w:ind w:left="33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7267" w:type="dxa"/>
          </w:tcPr>
          <w:p w14:paraId="0AE46686" w14:textId="6193C165" w:rsidR="00602B53" w:rsidRDefault="00602B53" w:rsidP="00602B53">
            <w:pPr>
              <w:ind w:left="426"/>
            </w:pPr>
            <w:r w:rsidRPr="00602B53">
              <w:t>Consultar el historial de exploraciones realizadas</w:t>
            </w:r>
          </w:p>
        </w:tc>
      </w:tr>
      <w:tr w:rsidR="00602B53" w14:paraId="610E119B" w14:textId="77777777" w:rsidTr="00602B53">
        <w:tc>
          <w:tcPr>
            <w:tcW w:w="1253" w:type="dxa"/>
          </w:tcPr>
          <w:p w14:paraId="1D5E4AE6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Resumen</w:t>
            </w:r>
          </w:p>
        </w:tc>
        <w:tc>
          <w:tcPr>
            <w:tcW w:w="7267" w:type="dxa"/>
          </w:tcPr>
          <w:p w14:paraId="456C2682" w14:textId="5FF52C0B" w:rsidR="00602B53" w:rsidRDefault="007C47D8" w:rsidP="00602B53">
            <w:pPr>
              <w:ind w:left="426"/>
            </w:pPr>
            <w:r>
              <w:t>Se co</w:t>
            </w:r>
            <w:r w:rsidR="00325BBF">
              <w:t>nsultan las exploracion</w:t>
            </w:r>
            <w:r>
              <w:t>es realizadas de manera historica</w:t>
            </w:r>
          </w:p>
        </w:tc>
      </w:tr>
      <w:tr w:rsidR="00602B53" w14:paraId="796733AF" w14:textId="77777777" w:rsidTr="00602B53">
        <w:tc>
          <w:tcPr>
            <w:tcW w:w="1253" w:type="dxa"/>
          </w:tcPr>
          <w:p w14:paraId="73C652FA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Entradas</w:t>
            </w:r>
          </w:p>
        </w:tc>
        <w:tc>
          <w:tcPr>
            <w:tcW w:w="7267" w:type="dxa"/>
          </w:tcPr>
          <w:p w14:paraId="1A6A41B3" w14:textId="612C28FA" w:rsidR="00602B53" w:rsidRDefault="002965E4" w:rsidP="00602B53">
            <w:pPr>
              <w:ind w:left="426"/>
            </w:pPr>
            <w:r>
              <w:t>NA</w:t>
            </w:r>
          </w:p>
        </w:tc>
      </w:tr>
      <w:tr w:rsidR="00602B53" w14:paraId="60AA20A8" w14:textId="77777777" w:rsidTr="00602B53">
        <w:trPr>
          <w:trHeight w:val="156"/>
        </w:trPr>
        <w:tc>
          <w:tcPr>
            <w:tcW w:w="1253" w:type="dxa"/>
          </w:tcPr>
          <w:p w14:paraId="0736C19B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Resultados</w:t>
            </w:r>
          </w:p>
        </w:tc>
        <w:tc>
          <w:tcPr>
            <w:tcW w:w="7267" w:type="dxa"/>
          </w:tcPr>
          <w:p w14:paraId="5AAE02B1" w14:textId="35ADECF5" w:rsidR="00602B53" w:rsidRDefault="002965E4" w:rsidP="00602B53">
            <w:pPr>
              <w:ind w:left="426"/>
            </w:pPr>
            <w:r>
              <w:t>Se ve un historial de las exploraciones</w:t>
            </w:r>
          </w:p>
        </w:tc>
      </w:tr>
    </w:tbl>
    <w:p w14:paraId="647D42E3" w14:textId="77777777" w:rsidR="00602B53" w:rsidRDefault="00602B53">
      <w:pPr>
        <w:rPr>
          <w:rFonts w:asciiTheme="majorHAnsi" w:eastAsiaTheme="majorEastAsia" w:hAnsiTheme="majorHAnsi" w:cstheme="majorBidi"/>
          <w:bCs/>
          <w:i/>
          <w:color w:val="6076B4" w:themeColor="accent1"/>
          <w:sz w:val="32"/>
          <w:szCs w:val="32"/>
        </w:rPr>
      </w:pP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1359"/>
        <w:gridCol w:w="7267"/>
      </w:tblGrid>
      <w:tr w:rsidR="00602B53" w14:paraId="72E15343" w14:textId="77777777" w:rsidTr="00602B53">
        <w:tc>
          <w:tcPr>
            <w:tcW w:w="1253" w:type="dxa"/>
          </w:tcPr>
          <w:p w14:paraId="7F79A3A0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ID</w:t>
            </w:r>
          </w:p>
        </w:tc>
        <w:tc>
          <w:tcPr>
            <w:tcW w:w="7267" w:type="dxa"/>
          </w:tcPr>
          <w:p w14:paraId="78871FF1" w14:textId="6A258092" w:rsidR="00602B53" w:rsidRDefault="00602B53" w:rsidP="00602B53">
            <w:pPr>
              <w:ind w:left="426"/>
            </w:pPr>
            <w:r w:rsidRPr="00602B53">
              <w:t xml:space="preserve">R5. </w:t>
            </w:r>
          </w:p>
        </w:tc>
      </w:tr>
      <w:tr w:rsidR="00602B53" w14:paraId="0FDECCA3" w14:textId="77777777" w:rsidTr="00602B53">
        <w:tc>
          <w:tcPr>
            <w:tcW w:w="1253" w:type="dxa"/>
          </w:tcPr>
          <w:p w14:paraId="49443523" w14:textId="77777777" w:rsidR="00602B53" w:rsidRPr="001152C8" w:rsidRDefault="00602B53" w:rsidP="00602B53">
            <w:pPr>
              <w:ind w:left="33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7267" w:type="dxa"/>
          </w:tcPr>
          <w:p w14:paraId="58B76D09" w14:textId="2AA37E80" w:rsidR="00602B53" w:rsidRDefault="00602B53" w:rsidP="00602B53">
            <w:pPr>
              <w:ind w:left="426"/>
            </w:pPr>
            <w:r w:rsidRPr="00602B53">
              <w:t>Realizar una búsqueda de recursos dado un conjunto de criterios</w:t>
            </w:r>
          </w:p>
        </w:tc>
      </w:tr>
      <w:tr w:rsidR="00602B53" w14:paraId="57274991" w14:textId="77777777" w:rsidTr="00602B53">
        <w:tc>
          <w:tcPr>
            <w:tcW w:w="1253" w:type="dxa"/>
          </w:tcPr>
          <w:p w14:paraId="715D3EF0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Resumen</w:t>
            </w:r>
          </w:p>
        </w:tc>
        <w:tc>
          <w:tcPr>
            <w:tcW w:w="7267" w:type="dxa"/>
          </w:tcPr>
          <w:p w14:paraId="21446018" w14:textId="73A2444D" w:rsidR="00602B53" w:rsidRDefault="00F32048" w:rsidP="00602B53">
            <w:pPr>
              <w:ind w:left="426"/>
            </w:pPr>
            <w:r>
              <w:t>A partir del indice, se puede hacer una busqueda de informacion a partur de un conjunto de criterios dado</w:t>
            </w:r>
          </w:p>
        </w:tc>
      </w:tr>
      <w:tr w:rsidR="00602B53" w14:paraId="7688F80F" w14:textId="77777777" w:rsidTr="00602B53">
        <w:tc>
          <w:tcPr>
            <w:tcW w:w="1253" w:type="dxa"/>
          </w:tcPr>
          <w:p w14:paraId="193E1925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Entradas</w:t>
            </w:r>
          </w:p>
        </w:tc>
        <w:tc>
          <w:tcPr>
            <w:tcW w:w="7267" w:type="dxa"/>
          </w:tcPr>
          <w:p w14:paraId="7E574F45" w14:textId="7886CA11" w:rsidR="00602B53" w:rsidRDefault="002965E4" w:rsidP="00602B53">
            <w:pPr>
              <w:ind w:left="426"/>
            </w:pPr>
            <w:r>
              <w:t>Conjunto de criterios a partir de los que se va a realizar la busqueda</w:t>
            </w:r>
          </w:p>
        </w:tc>
      </w:tr>
      <w:tr w:rsidR="00602B53" w14:paraId="4852159F" w14:textId="77777777" w:rsidTr="00602B53">
        <w:trPr>
          <w:trHeight w:val="156"/>
        </w:trPr>
        <w:tc>
          <w:tcPr>
            <w:tcW w:w="1253" w:type="dxa"/>
          </w:tcPr>
          <w:p w14:paraId="7FA14A29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Resultados</w:t>
            </w:r>
          </w:p>
        </w:tc>
        <w:tc>
          <w:tcPr>
            <w:tcW w:w="7267" w:type="dxa"/>
          </w:tcPr>
          <w:p w14:paraId="69A70AB1" w14:textId="1B123EE2" w:rsidR="00602B53" w:rsidRDefault="002965E4" w:rsidP="00602B53">
            <w:pPr>
              <w:ind w:left="426"/>
            </w:pPr>
            <w:r>
              <w:t>Resultados de la busqueda</w:t>
            </w:r>
          </w:p>
        </w:tc>
      </w:tr>
    </w:tbl>
    <w:p w14:paraId="79B3BD7F" w14:textId="77777777" w:rsidR="00602B53" w:rsidRDefault="00602B53">
      <w:pPr>
        <w:rPr>
          <w:rFonts w:asciiTheme="majorHAnsi" w:eastAsiaTheme="majorEastAsia" w:hAnsiTheme="majorHAnsi" w:cstheme="majorBidi"/>
          <w:bCs/>
          <w:i/>
          <w:color w:val="6076B4" w:themeColor="accent1"/>
          <w:sz w:val="32"/>
          <w:szCs w:val="32"/>
        </w:rPr>
      </w:pP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1359"/>
        <w:gridCol w:w="7267"/>
      </w:tblGrid>
      <w:tr w:rsidR="00602B53" w14:paraId="1BFF4608" w14:textId="77777777" w:rsidTr="00602B53">
        <w:tc>
          <w:tcPr>
            <w:tcW w:w="1253" w:type="dxa"/>
          </w:tcPr>
          <w:p w14:paraId="762C5AB5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ID</w:t>
            </w:r>
          </w:p>
        </w:tc>
        <w:tc>
          <w:tcPr>
            <w:tcW w:w="7267" w:type="dxa"/>
          </w:tcPr>
          <w:p w14:paraId="1EA0DB06" w14:textId="6F036EB4" w:rsidR="00602B53" w:rsidRDefault="00602B53" w:rsidP="00222D7C">
            <w:pPr>
              <w:ind w:left="426"/>
            </w:pPr>
            <w:r w:rsidRPr="00602B53">
              <w:t xml:space="preserve">R6. </w:t>
            </w:r>
          </w:p>
        </w:tc>
      </w:tr>
      <w:tr w:rsidR="00602B53" w14:paraId="293F165E" w14:textId="77777777" w:rsidTr="00602B53">
        <w:tc>
          <w:tcPr>
            <w:tcW w:w="1253" w:type="dxa"/>
          </w:tcPr>
          <w:p w14:paraId="2B2E5402" w14:textId="77777777" w:rsidR="00602B53" w:rsidRPr="001152C8" w:rsidRDefault="00602B53" w:rsidP="00602B53">
            <w:pPr>
              <w:ind w:left="33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7267" w:type="dxa"/>
          </w:tcPr>
          <w:p w14:paraId="2B59A5EC" w14:textId="2941C617" w:rsidR="00602B53" w:rsidRDefault="00222D7C" w:rsidP="00602B53">
            <w:pPr>
              <w:ind w:left="426"/>
            </w:pPr>
            <w:r w:rsidRPr="00602B53">
              <w:t>Crear / Eliminar una categoría</w:t>
            </w:r>
          </w:p>
        </w:tc>
      </w:tr>
      <w:tr w:rsidR="00602B53" w14:paraId="2FD4BD5A" w14:textId="77777777" w:rsidTr="00602B53">
        <w:tc>
          <w:tcPr>
            <w:tcW w:w="1253" w:type="dxa"/>
          </w:tcPr>
          <w:p w14:paraId="7449E07F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Resumen</w:t>
            </w:r>
          </w:p>
        </w:tc>
        <w:tc>
          <w:tcPr>
            <w:tcW w:w="7267" w:type="dxa"/>
          </w:tcPr>
          <w:p w14:paraId="51366BDC" w14:textId="5B3D4330" w:rsidR="00602B53" w:rsidRDefault="00543066" w:rsidP="00602B53">
            <w:pPr>
              <w:ind w:left="426"/>
            </w:pPr>
            <w:r>
              <w:t>Se puede crear o eliminar una categoria donde se agupara la informacion</w:t>
            </w:r>
          </w:p>
        </w:tc>
      </w:tr>
      <w:tr w:rsidR="00602B53" w14:paraId="6E3AA979" w14:textId="77777777" w:rsidTr="00602B53">
        <w:tc>
          <w:tcPr>
            <w:tcW w:w="1253" w:type="dxa"/>
          </w:tcPr>
          <w:p w14:paraId="0F70E4CA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Entradas</w:t>
            </w:r>
          </w:p>
        </w:tc>
        <w:tc>
          <w:tcPr>
            <w:tcW w:w="7267" w:type="dxa"/>
          </w:tcPr>
          <w:p w14:paraId="7905CA9C" w14:textId="0F920A66" w:rsidR="00602B53" w:rsidRDefault="00EE60E4" w:rsidP="00602B53">
            <w:pPr>
              <w:ind w:left="426"/>
            </w:pPr>
            <w:r>
              <w:t>Nombre de la categoria que se va a agregar o eliminar</w:t>
            </w:r>
          </w:p>
        </w:tc>
      </w:tr>
      <w:tr w:rsidR="00602B53" w14:paraId="2626B51C" w14:textId="77777777" w:rsidTr="00602B53">
        <w:trPr>
          <w:trHeight w:val="156"/>
        </w:trPr>
        <w:tc>
          <w:tcPr>
            <w:tcW w:w="1253" w:type="dxa"/>
          </w:tcPr>
          <w:p w14:paraId="5B8468E3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Resultados</w:t>
            </w:r>
          </w:p>
        </w:tc>
        <w:tc>
          <w:tcPr>
            <w:tcW w:w="7267" w:type="dxa"/>
          </w:tcPr>
          <w:p w14:paraId="01B8B5E5" w14:textId="1C833BCC" w:rsidR="00602B53" w:rsidRDefault="00EE60E4" w:rsidP="00602B53">
            <w:pPr>
              <w:ind w:left="426"/>
            </w:pPr>
            <w:r>
              <w:t xml:space="preserve">La categoria se ha agregado o eliminado </w:t>
            </w:r>
          </w:p>
        </w:tc>
      </w:tr>
    </w:tbl>
    <w:p w14:paraId="10144F21" w14:textId="77777777" w:rsidR="00602B53" w:rsidRDefault="00602B53">
      <w:pPr>
        <w:rPr>
          <w:rFonts w:asciiTheme="majorHAnsi" w:eastAsiaTheme="majorEastAsia" w:hAnsiTheme="majorHAnsi" w:cstheme="majorBidi"/>
          <w:bCs/>
          <w:i/>
          <w:color w:val="6076B4" w:themeColor="accent1"/>
          <w:sz w:val="32"/>
          <w:szCs w:val="32"/>
        </w:rPr>
      </w:pP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1359"/>
        <w:gridCol w:w="7267"/>
      </w:tblGrid>
      <w:tr w:rsidR="00602B53" w14:paraId="77FA8C30" w14:textId="77777777" w:rsidTr="00602B53">
        <w:tc>
          <w:tcPr>
            <w:tcW w:w="1253" w:type="dxa"/>
          </w:tcPr>
          <w:p w14:paraId="0900AC4E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ID</w:t>
            </w:r>
          </w:p>
        </w:tc>
        <w:tc>
          <w:tcPr>
            <w:tcW w:w="7267" w:type="dxa"/>
          </w:tcPr>
          <w:p w14:paraId="79DEEB6C" w14:textId="6600DB59" w:rsidR="00602B53" w:rsidRDefault="00602B53" w:rsidP="00222D7C">
            <w:pPr>
              <w:ind w:left="426"/>
            </w:pPr>
            <w:r w:rsidRPr="00602B53">
              <w:t>R7</w:t>
            </w:r>
          </w:p>
        </w:tc>
      </w:tr>
      <w:tr w:rsidR="00602B53" w14:paraId="1F016778" w14:textId="77777777" w:rsidTr="00602B53">
        <w:tc>
          <w:tcPr>
            <w:tcW w:w="1253" w:type="dxa"/>
          </w:tcPr>
          <w:p w14:paraId="61E0F450" w14:textId="77777777" w:rsidR="00602B53" w:rsidRPr="001152C8" w:rsidRDefault="00602B53" w:rsidP="00602B53">
            <w:pPr>
              <w:ind w:left="33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7267" w:type="dxa"/>
          </w:tcPr>
          <w:p w14:paraId="0E098A0A" w14:textId="7199BE06" w:rsidR="00602B53" w:rsidRDefault="00222D7C" w:rsidP="00602B53">
            <w:pPr>
              <w:ind w:left="426"/>
            </w:pPr>
            <w:r w:rsidRPr="00602B53">
              <w:t>Adicionar / Eliminar un recurso a una categoría de la lista de categorías del usuario:</w:t>
            </w:r>
          </w:p>
        </w:tc>
      </w:tr>
      <w:tr w:rsidR="00602B53" w14:paraId="19CE86D4" w14:textId="77777777" w:rsidTr="00602B53">
        <w:tc>
          <w:tcPr>
            <w:tcW w:w="1253" w:type="dxa"/>
          </w:tcPr>
          <w:p w14:paraId="13EB2529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Resumen</w:t>
            </w:r>
          </w:p>
        </w:tc>
        <w:tc>
          <w:tcPr>
            <w:tcW w:w="7267" w:type="dxa"/>
          </w:tcPr>
          <w:p w14:paraId="3EFD6312" w14:textId="38CC315D" w:rsidR="00602B53" w:rsidRDefault="00801C45" w:rsidP="00602B53">
            <w:pPr>
              <w:ind w:left="426"/>
            </w:pPr>
            <w:r>
              <w:t>Se puede añadir o eliminar un recurso a una categoria ya especificada</w:t>
            </w:r>
          </w:p>
        </w:tc>
      </w:tr>
      <w:tr w:rsidR="00602B53" w14:paraId="1A82FDD3" w14:textId="77777777" w:rsidTr="00602B53">
        <w:tc>
          <w:tcPr>
            <w:tcW w:w="1253" w:type="dxa"/>
          </w:tcPr>
          <w:p w14:paraId="23172BF7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Entradas</w:t>
            </w:r>
          </w:p>
        </w:tc>
        <w:tc>
          <w:tcPr>
            <w:tcW w:w="7267" w:type="dxa"/>
          </w:tcPr>
          <w:p w14:paraId="4AFE5801" w14:textId="726832DE" w:rsidR="00602B53" w:rsidRDefault="00EE60E4" w:rsidP="00602B53">
            <w:pPr>
              <w:ind w:left="426"/>
            </w:pPr>
            <w:r>
              <w:t>Nombre del recurso que se quiere agregar o eliminar y categoria en donde se va a efectuar el cambio.</w:t>
            </w:r>
          </w:p>
        </w:tc>
      </w:tr>
      <w:tr w:rsidR="00602B53" w14:paraId="26DC33D3" w14:textId="77777777" w:rsidTr="00602B53">
        <w:trPr>
          <w:trHeight w:val="156"/>
        </w:trPr>
        <w:tc>
          <w:tcPr>
            <w:tcW w:w="1253" w:type="dxa"/>
          </w:tcPr>
          <w:p w14:paraId="2E504ADD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Resultados</w:t>
            </w:r>
          </w:p>
        </w:tc>
        <w:tc>
          <w:tcPr>
            <w:tcW w:w="7267" w:type="dxa"/>
          </w:tcPr>
          <w:p w14:paraId="5954D780" w14:textId="676317CD" w:rsidR="00602B53" w:rsidRDefault="00EE60E4" w:rsidP="00602B53">
            <w:pPr>
              <w:ind w:left="426"/>
            </w:pPr>
            <w:r>
              <w:t xml:space="preserve">Se ha agregado o eliminado el recurso </w:t>
            </w:r>
          </w:p>
        </w:tc>
      </w:tr>
    </w:tbl>
    <w:p w14:paraId="35FEBF61" w14:textId="77777777" w:rsidR="00602B53" w:rsidRDefault="00602B53">
      <w:pPr>
        <w:rPr>
          <w:rFonts w:asciiTheme="majorHAnsi" w:eastAsiaTheme="majorEastAsia" w:hAnsiTheme="majorHAnsi" w:cstheme="majorBidi"/>
          <w:bCs/>
          <w:i/>
          <w:color w:val="6076B4" w:themeColor="accent1"/>
          <w:sz w:val="32"/>
          <w:szCs w:val="32"/>
        </w:rPr>
      </w:pP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1359"/>
        <w:gridCol w:w="7267"/>
      </w:tblGrid>
      <w:tr w:rsidR="00602B53" w14:paraId="5CDE3EE7" w14:textId="77777777" w:rsidTr="00602B53">
        <w:tc>
          <w:tcPr>
            <w:tcW w:w="1253" w:type="dxa"/>
          </w:tcPr>
          <w:p w14:paraId="342F8721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ID</w:t>
            </w:r>
          </w:p>
        </w:tc>
        <w:tc>
          <w:tcPr>
            <w:tcW w:w="7267" w:type="dxa"/>
          </w:tcPr>
          <w:p w14:paraId="1E5FD0E9" w14:textId="4C3E7774" w:rsidR="00602B53" w:rsidRDefault="00602B53" w:rsidP="00222D7C">
            <w:pPr>
              <w:ind w:left="426"/>
            </w:pPr>
            <w:r w:rsidRPr="00602B53">
              <w:t>R8</w:t>
            </w:r>
          </w:p>
        </w:tc>
      </w:tr>
      <w:tr w:rsidR="00602B53" w14:paraId="14DF87A1" w14:textId="77777777" w:rsidTr="00602B53">
        <w:tc>
          <w:tcPr>
            <w:tcW w:w="1253" w:type="dxa"/>
          </w:tcPr>
          <w:p w14:paraId="55200FF7" w14:textId="77777777" w:rsidR="00602B53" w:rsidRPr="001152C8" w:rsidRDefault="00602B53" w:rsidP="00602B53">
            <w:pPr>
              <w:ind w:left="33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7267" w:type="dxa"/>
          </w:tcPr>
          <w:p w14:paraId="4A114DB9" w14:textId="79110CBB" w:rsidR="00602B53" w:rsidRDefault="00222D7C" w:rsidP="00602B53">
            <w:pPr>
              <w:ind w:left="426"/>
            </w:pPr>
            <w:r w:rsidRPr="00602B53">
              <w:t>Comprimir las categorías utilizando compresión Huffman</w:t>
            </w:r>
          </w:p>
        </w:tc>
      </w:tr>
      <w:tr w:rsidR="00602B53" w14:paraId="1F41DBE0" w14:textId="77777777" w:rsidTr="00602B53">
        <w:tc>
          <w:tcPr>
            <w:tcW w:w="1253" w:type="dxa"/>
          </w:tcPr>
          <w:p w14:paraId="5E62E1A9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Resumen</w:t>
            </w:r>
          </w:p>
        </w:tc>
        <w:tc>
          <w:tcPr>
            <w:tcW w:w="7267" w:type="dxa"/>
          </w:tcPr>
          <w:p w14:paraId="1277F6C0" w14:textId="525E0A84" w:rsidR="00602B53" w:rsidRDefault="00801C45" w:rsidP="00602B53">
            <w:pPr>
              <w:ind w:left="426"/>
            </w:pPr>
            <w:r>
              <w:t>Se comprimen las categorias usando el compresor huffman para asi poder ahorrar espacio</w:t>
            </w:r>
          </w:p>
        </w:tc>
      </w:tr>
      <w:tr w:rsidR="00602B53" w14:paraId="4BE52C4E" w14:textId="77777777" w:rsidTr="00602B53">
        <w:tc>
          <w:tcPr>
            <w:tcW w:w="1253" w:type="dxa"/>
          </w:tcPr>
          <w:p w14:paraId="3C9CD5B9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Entradas</w:t>
            </w:r>
          </w:p>
        </w:tc>
        <w:tc>
          <w:tcPr>
            <w:tcW w:w="7267" w:type="dxa"/>
          </w:tcPr>
          <w:p w14:paraId="67C000A2" w14:textId="159D2321" w:rsidR="00602B53" w:rsidRDefault="00510F97" w:rsidP="00602B53">
            <w:pPr>
              <w:ind w:left="426"/>
            </w:pPr>
            <w:r>
              <w:t>NA</w:t>
            </w:r>
          </w:p>
        </w:tc>
      </w:tr>
      <w:tr w:rsidR="00602B53" w14:paraId="1048B67D" w14:textId="77777777" w:rsidTr="00602B53">
        <w:trPr>
          <w:trHeight w:val="156"/>
        </w:trPr>
        <w:tc>
          <w:tcPr>
            <w:tcW w:w="1253" w:type="dxa"/>
          </w:tcPr>
          <w:p w14:paraId="31E183EE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Resultados</w:t>
            </w:r>
          </w:p>
        </w:tc>
        <w:tc>
          <w:tcPr>
            <w:tcW w:w="7267" w:type="dxa"/>
          </w:tcPr>
          <w:p w14:paraId="338F01E6" w14:textId="29901822" w:rsidR="00602B53" w:rsidRDefault="00510F97" w:rsidP="00602B53">
            <w:pPr>
              <w:ind w:left="426"/>
            </w:pPr>
            <w:r>
              <w:t>Las categorias han sido comprimidas para la persistencia</w:t>
            </w:r>
          </w:p>
        </w:tc>
      </w:tr>
    </w:tbl>
    <w:p w14:paraId="68BCF5D3" w14:textId="77777777" w:rsidR="00602B53" w:rsidRDefault="00602B53">
      <w:pPr>
        <w:rPr>
          <w:rFonts w:asciiTheme="majorHAnsi" w:eastAsiaTheme="majorEastAsia" w:hAnsiTheme="majorHAnsi" w:cstheme="majorBidi"/>
          <w:bCs/>
          <w:i/>
          <w:color w:val="6076B4" w:themeColor="accent1"/>
          <w:sz w:val="32"/>
          <w:szCs w:val="32"/>
        </w:rPr>
      </w:pP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1359"/>
        <w:gridCol w:w="7267"/>
      </w:tblGrid>
      <w:tr w:rsidR="00602B53" w14:paraId="3A0F69B8" w14:textId="77777777" w:rsidTr="00602B53">
        <w:tc>
          <w:tcPr>
            <w:tcW w:w="1253" w:type="dxa"/>
          </w:tcPr>
          <w:p w14:paraId="05CB30E0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ID</w:t>
            </w:r>
          </w:p>
        </w:tc>
        <w:tc>
          <w:tcPr>
            <w:tcW w:w="7267" w:type="dxa"/>
          </w:tcPr>
          <w:p w14:paraId="5F1EC243" w14:textId="75BD28F4" w:rsidR="00602B53" w:rsidRDefault="00602B53" w:rsidP="00222D7C">
            <w:pPr>
              <w:ind w:left="426"/>
            </w:pPr>
            <w:r w:rsidRPr="00602B53">
              <w:t xml:space="preserve">R9. </w:t>
            </w:r>
          </w:p>
        </w:tc>
      </w:tr>
      <w:tr w:rsidR="00602B53" w14:paraId="3DE041CD" w14:textId="77777777" w:rsidTr="00602B53">
        <w:tc>
          <w:tcPr>
            <w:tcW w:w="1253" w:type="dxa"/>
          </w:tcPr>
          <w:p w14:paraId="7C578877" w14:textId="77777777" w:rsidR="00602B53" w:rsidRPr="001152C8" w:rsidRDefault="00602B53" w:rsidP="00602B53">
            <w:pPr>
              <w:ind w:left="33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7267" w:type="dxa"/>
          </w:tcPr>
          <w:p w14:paraId="451B2827" w14:textId="43ACD57B" w:rsidR="00602B53" w:rsidRDefault="00222D7C" w:rsidP="00602B53">
            <w:pPr>
              <w:ind w:left="426"/>
            </w:pPr>
            <w:r w:rsidRPr="00602B53">
              <w:t>Recuperar un conjunto de categorías del servidor de persistencia</w:t>
            </w:r>
          </w:p>
        </w:tc>
      </w:tr>
      <w:tr w:rsidR="00602B53" w14:paraId="778682B9" w14:textId="77777777" w:rsidTr="00602B53">
        <w:tc>
          <w:tcPr>
            <w:tcW w:w="1253" w:type="dxa"/>
          </w:tcPr>
          <w:p w14:paraId="5F4922F2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Resumen</w:t>
            </w:r>
          </w:p>
        </w:tc>
        <w:tc>
          <w:tcPr>
            <w:tcW w:w="7267" w:type="dxa"/>
          </w:tcPr>
          <w:p w14:paraId="13CE9713" w14:textId="5E17E96C" w:rsidR="00602B53" w:rsidRDefault="00801C45" w:rsidP="00602B53">
            <w:pPr>
              <w:ind w:left="426"/>
            </w:pPr>
            <w:r>
              <w:t>Se puede acceder a la informacion persistida y asi recuperarla para volverla a usar</w:t>
            </w:r>
          </w:p>
        </w:tc>
      </w:tr>
      <w:tr w:rsidR="00602B53" w14:paraId="21554274" w14:textId="77777777" w:rsidTr="00602B53">
        <w:tc>
          <w:tcPr>
            <w:tcW w:w="1253" w:type="dxa"/>
          </w:tcPr>
          <w:p w14:paraId="7E51F6B4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Entradas</w:t>
            </w:r>
          </w:p>
        </w:tc>
        <w:tc>
          <w:tcPr>
            <w:tcW w:w="7267" w:type="dxa"/>
          </w:tcPr>
          <w:p w14:paraId="29724F34" w14:textId="640AC964" w:rsidR="00602B53" w:rsidRDefault="004758FC" w:rsidP="00602B53">
            <w:pPr>
              <w:ind w:left="426"/>
            </w:pPr>
            <w:r>
              <w:t>NA</w:t>
            </w:r>
          </w:p>
        </w:tc>
      </w:tr>
      <w:tr w:rsidR="00602B53" w14:paraId="13DA10AB" w14:textId="77777777" w:rsidTr="00602B53">
        <w:trPr>
          <w:trHeight w:val="156"/>
        </w:trPr>
        <w:tc>
          <w:tcPr>
            <w:tcW w:w="1253" w:type="dxa"/>
          </w:tcPr>
          <w:p w14:paraId="5EE31755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Resultados</w:t>
            </w:r>
          </w:p>
        </w:tc>
        <w:tc>
          <w:tcPr>
            <w:tcW w:w="7267" w:type="dxa"/>
          </w:tcPr>
          <w:p w14:paraId="490304C0" w14:textId="14C75922" w:rsidR="00602B53" w:rsidRDefault="004758FC" w:rsidP="00602B53">
            <w:pPr>
              <w:ind w:left="426"/>
            </w:pPr>
            <w:r>
              <w:t xml:space="preserve">Se han resibido los datos de la persistencia </w:t>
            </w:r>
          </w:p>
        </w:tc>
      </w:tr>
    </w:tbl>
    <w:p w14:paraId="1E823F82" w14:textId="77777777" w:rsidR="00602B53" w:rsidRDefault="00602B53">
      <w:pPr>
        <w:rPr>
          <w:rFonts w:asciiTheme="majorHAnsi" w:eastAsiaTheme="majorEastAsia" w:hAnsiTheme="majorHAnsi" w:cstheme="majorBidi"/>
          <w:bCs/>
          <w:i/>
          <w:color w:val="6076B4" w:themeColor="accent1"/>
          <w:sz w:val="32"/>
          <w:szCs w:val="32"/>
        </w:rPr>
      </w:pP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1359"/>
        <w:gridCol w:w="7267"/>
      </w:tblGrid>
      <w:tr w:rsidR="00602B53" w14:paraId="771F3E95" w14:textId="77777777" w:rsidTr="00602B53">
        <w:tc>
          <w:tcPr>
            <w:tcW w:w="1253" w:type="dxa"/>
          </w:tcPr>
          <w:p w14:paraId="307347B3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ID</w:t>
            </w:r>
          </w:p>
        </w:tc>
        <w:tc>
          <w:tcPr>
            <w:tcW w:w="7267" w:type="dxa"/>
          </w:tcPr>
          <w:p w14:paraId="51925DA4" w14:textId="073CC5FE" w:rsidR="00602B53" w:rsidRDefault="00602B53" w:rsidP="00222D7C">
            <w:pPr>
              <w:ind w:left="426"/>
            </w:pPr>
            <w:r w:rsidRPr="00602B53">
              <w:t xml:space="preserve">R10. </w:t>
            </w:r>
          </w:p>
        </w:tc>
      </w:tr>
      <w:tr w:rsidR="00602B53" w14:paraId="51FEE9A9" w14:textId="77777777" w:rsidTr="00602B53">
        <w:tc>
          <w:tcPr>
            <w:tcW w:w="1253" w:type="dxa"/>
          </w:tcPr>
          <w:p w14:paraId="04B0CA73" w14:textId="77777777" w:rsidR="00602B53" w:rsidRPr="001152C8" w:rsidRDefault="00602B53" w:rsidP="00602B53">
            <w:pPr>
              <w:ind w:left="33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7267" w:type="dxa"/>
          </w:tcPr>
          <w:p w14:paraId="0D535C0C" w14:textId="0A16598F" w:rsidR="00602B53" w:rsidRDefault="00222D7C" w:rsidP="00602B53">
            <w:pPr>
              <w:ind w:left="426"/>
            </w:pPr>
            <w:r w:rsidRPr="00602B53">
              <w:t>Visualizar un recurso resultado de una búsqueda</w:t>
            </w:r>
          </w:p>
        </w:tc>
      </w:tr>
      <w:tr w:rsidR="00602B53" w14:paraId="2223F0E7" w14:textId="77777777" w:rsidTr="00602B53">
        <w:tc>
          <w:tcPr>
            <w:tcW w:w="1253" w:type="dxa"/>
          </w:tcPr>
          <w:p w14:paraId="3B56E62A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Resumen</w:t>
            </w:r>
          </w:p>
        </w:tc>
        <w:tc>
          <w:tcPr>
            <w:tcW w:w="7267" w:type="dxa"/>
          </w:tcPr>
          <w:p w14:paraId="0FC8B712" w14:textId="27ADA7AC" w:rsidR="00602B53" w:rsidRDefault="00801C45" w:rsidP="00602B53">
            <w:pPr>
              <w:ind w:left="426"/>
            </w:pPr>
            <w:r>
              <w:t>Permite la visualizacion de el recurso buscado si este fue finalmente encontrado</w:t>
            </w:r>
          </w:p>
        </w:tc>
      </w:tr>
      <w:tr w:rsidR="00602B53" w14:paraId="6A2A2BAA" w14:textId="77777777" w:rsidTr="00602B53">
        <w:tc>
          <w:tcPr>
            <w:tcW w:w="1253" w:type="dxa"/>
          </w:tcPr>
          <w:p w14:paraId="57DD8CB5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Entradas</w:t>
            </w:r>
          </w:p>
        </w:tc>
        <w:tc>
          <w:tcPr>
            <w:tcW w:w="7267" w:type="dxa"/>
          </w:tcPr>
          <w:p w14:paraId="696BDDD5" w14:textId="699C2960" w:rsidR="00602B53" w:rsidRDefault="00A40F8A" w:rsidP="00602B53">
            <w:pPr>
              <w:ind w:left="426"/>
            </w:pPr>
            <w:r>
              <w:t>NA</w:t>
            </w:r>
          </w:p>
        </w:tc>
      </w:tr>
      <w:tr w:rsidR="00602B53" w14:paraId="2C6A6288" w14:textId="77777777" w:rsidTr="00602B53">
        <w:trPr>
          <w:trHeight w:val="156"/>
        </w:trPr>
        <w:tc>
          <w:tcPr>
            <w:tcW w:w="1253" w:type="dxa"/>
          </w:tcPr>
          <w:p w14:paraId="6ED9F930" w14:textId="77777777" w:rsidR="00602B53" w:rsidRPr="001152C8" w:rsidRDefault="00602B53" w:rsidP="00602B53">
            <w:pPr>
              <w:ind w:left="33"/>
              <w:rPr>
                <w:b/>
              </w:rPr>
            </w:pPr>
            <w:r w:rsidRPr="001152C8">
              <w:rPr>
                <w:b/>
              </w:rPr>
              <w:t>Resultados</w:t>
            </w:r>
          </w:p>
        </w:tc>
        <w:tc>
          <w:tcPr>
            <w:tcW w:w="7267" w:type="dxa"/>
          </w:tcPr>
          <w:p w14:paraId="3B399DE0" w14:textId="5056E74B" w:rsidR="00602B53" w:rsidRDefault="00A40F8A" w:rsidP="00602B53">
            <w:pPr>
              <w:ind w:left="426"/>
            </w:pPr>
            <w:r>
              <w:t>Se visualiza el recurso seleccionado .</w:t>
            </w:r>
          </w:p>
        </w:tc>
      </w:tr>
    </w:tbl>
    <w:p w14:paraId="7058AC48" w14:textId="77777777" w:rsidR="00602B53" w:rsidRDefault="00602B53">
      <w:pPr>
        <w:rPr>
          <w:rFonts w:asciiTheme="majorHAnsi" w:eastAsiaTheme="majorEastAsia" w:hAnsiTheme="majorHAnsi" w:cstheme="majorBidi"/>
          <w:bCs/>
          <w:i/>
          <w:color w:val="6076B4" w:themeColor="accent1"/>
          <w:sz w:val="32"/>
          <w:szCs w:val="32"/>
        </w:rPr>
      </w:pPr>
    </w:p>
    <w:p w14:paraId="167670FE" w14:textId="77777777" w:rsidR="00F4230A" w:rsidRDefault="00F4230A" w:rsidP="00F4230A">
      <w:pPr>
        <w:pStyle w:val="Ttulo1"/>
      </w:pPr>
      <w:bookmarkStart w:id="2" w:name="_Toc378263774"/>
      <w:r>
        <w:t>Análisis del modelo del mundo</w:t>
      </w:r>
      <w:bookmarkEnd w:id="2"/>
    </w:p>
    <w:p w14:paraId="58D976D2" w14:textId="77777777" w:rsidR="00F4230A" w:rsidRDefault="00F4230A" w:rsidP="00F4230A">
      <w:pPr>
        <w:ind w:left="426"/>
        <w:jc w:val="both"/>
      </w:pPr>
      <w:r>
        <w:t xml:space="preserve">Diagrama de clases (UML) de la abstracción del problema que se pretende solucionar. Solo se tienen en cuenta entidades, características y relaciones relevantes para el mismo. Aún no se toman decisiones de diseño. </w:t>
      </w:r>
    </w:p>
    <w:p w14:paraId="29B0391F" w14:textId="625CCFCC" w:rsidR="00F4230A" w:rsidRDefault="003F5980">
      <w:pPr>
        <w:rPr>
          <w:rFonts w:asciiTheme="majorHAnsi" w:eastAsiaTheme="majorEastAsia" w:hAnsiTheme="majorHAnsi" w:cstheme="majorBidi"/>
          <w:bCs/>
          <w:i/>
          <w:color w:val="6076B4" w:themeColor="accent1"/>
          <w:sz w:val="32"/>
          <w:szCs w:val="32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5DC51F53" wp14:editId="1D9CA5D8">
            <wp:simplePos x="0" y="0"/>
            <wp:positionH relativeFrom="column">
              <wp:posOffset>0</wp:posOffset>
            </wp:positionH>
            <wp:positionV relativeFrom="paragraph">
              <wp:posOffset>2252980</wp:posOffset>
            </wp:positionV>
            <wp:extent cx="6223000" cy="2540000"/>
            <wp:effectExtent l="0" t="0" r="0" b="0"/>
            <wp:wrapThrough wrapText="bothSides">
              <wp:wrapPolygon edited="0">
                <wp:start x="0" y="0"/>
                <wp:lineTo x="0" y="21384"/>
                <wp:lineTo x="21512" y="21384"/>
                <wp:lineTo x="21512" y="0"/>
                <wp:lineTo x="0" y="0"/>
              </wp:wrapPolygon>
            </wp:wrapThrough>
            <wp:docPr id="1" name="Imagen 1" descr="Macintosh HD:Users:Nicolas:Downloads:Primera entrega n15:Anali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icolas:Downloads:Primera entrega n15:Analisi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30A">
        <w:br w:type="page"/>
      </w:r>
    </w:p>
    <w:p w14:paraId="688C2424" w14:textId="77777777" w:rsidR="00F4230A" w:rsidRPr="00F4230A" w:rsidRDefault="00F4230A" w:rsidP="00F4230A">
      <w:pPr>
        <w:pStyle w:val="Ttulo1"/>
      </w:pPr>
      <w:bookmarkStart w:id="3" w:name="_Toc378263775"/>
      <w:r>
        <w:lastRenderedPageBreak/>
        <w:t>Diseño de Interfaces</w:t>
      </w:r>
      <w:bookmarkEnd w:id="3"/>
    </w:p>
    <w:p w14:paraId="635356A9" w14:textId="77777777" w:rsidR="00F4230A" w:rsidRDefault="00F4230A" w:rsidP="00F4230A">
      <w:pPr>
        <w:pStyle w:val="Ttulo2"/>
      </w:pPr>
      <w:bookmarkStart w:id="4" w:name="_Toc378263776"/>
      <w:bookmarkStart w:id="5" w:name="_Ref378264058"/>
      <w:r>
        <w:t>Interfaces del mundo de la aplicación</w:t>
      </w:r>
      <w:bookmarkEnd w:id="4"/>
      <w:bookmarkEnd w:id="5"/>
    </w:p>
    <w:p w14:paraId="0F308C94" w14:textId="45DD53C5" w:rsidR="00F4230A" w:rsidRPr="001152C8" w:rsidRDefault="00F4230A" w:rsidP="00F4230A">
      <w:pPr>
        <w:ind w:left="426"/>
        <w:jc w:val="both"/>
      </w:pPr>
      <w:r>
        <w:t>A partir de los requerimientos funcionales, defina las operaciones (a través de métodos) que debe proveer el mundo del problema. Incluya parámetros, tipos de retorno y documentación completa de cada operación (incluyendo precondiciones).</w:t>
      </w:r>
      <w:r w:rsidR="00AE41EB">
        <w:rPr>
          <w:noProof/>
          <w:lang w:val="es-ES" w:eastAsia="es-ES"/>
        </w:rPr>
        <w:drawing>
          <wp:inline distT="0" distB="0" distL="0" distR="0" wp14:anchorId="26C41374" wp14:editId="20FDDB93">
            <wp:extent cx="6172200" cy="2603500"/>
            <wp:effectExtent l="0" t="0" r="0" b="12700"/>
            <wp:docPr id="12" name="Imagen 12" descr="Macintosh HD:Users:Nicolas:Desktop:workspace:CupiSearch:docs:InterfaceCupiSearch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Nicolas:Desktop:workspace:CupiSearch:docs:InterfaceCupiSearch.tif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D4EB" w14:textId="77777777" w:rsidR="00F4230A" w:rsidRDefault="00F4230A" w:rsidP="00F4230A">
      <w:pPr>
        <w:pStyle w:val="Ttulo2"/>
      </w:pPr>
      <w:bookmarkStart w:id="6" w:name="_Toc378263777"/>
      <w:r>
        <w:t>Interfaces de las estructuras de datos</w:t>
      </w:r>
      <w:bookmarkEnd w:id="6"/>
    </w:p>
    <w:p w14:paraId="602E1C54" w14:textId="77777777" w:rsidR="00F4230A" w:rsidRDefault="00F4230A" w:rsidP="00F4230A">
      <w:pPr>
        <w:spacing w:after="0" w:line="240" w:lineRule="auto"/>
        <w:ind w:left="426"/>
        <w:jc w:val="both"/>
      </w:pPr>
      <w:r>
        <w:t xml:space="preserve">Seleccione cuáles son las estructuras de datos genéricas que debe utilizar y las operaciones que estas deben proveer para minimizar la complejidad temporal de las operaciones definidas en el numeral </w:t>
      </w:r>
      <w:r>
        <w:fldChar w:fldCharType="begin"/>
      </w:r>
      <w:r>
        <w:instrText xml:space="preserve"> REF _Ref378264058 \r \h </w:instrText>
      </w:r>
      <w:r>
        <w:fldChar w:fldCharType="separate"/>
      </w:r>
      <w:r>
        <w:t>3.1</w:t>
      </w:r>
      <w:r>
        <w:fldChar w:fldCharType="end"/>
      </w:r>
      <w:r>
        <w:t xml:space="preserve">. </w:t>
      </w:r>
    </w:p>
    <w:p w14:paraId="6F2C0376" w14:textId="5A41792D" w:rsidR="00AE41EB" w:rsidRPr="0078219E" w:rsidRDefault="00AE41EB">
      <w:r>
        <w:rPr>
          <w:noProof/>
          <w:lang w:val="es-ES" w:eastAsia="es-ES"/>
        </w:rPr>
        <w:drawing>
          <wp:anchor distT="0" distB="0" distL="114300" distR="114300" simplePos="0" relativeHeight="251665408" behindDoc="0" locked="0" layoutInCell="1" allowOverlap="1" wp14:anchorId="096FA811" wp14:editId="0588E93F">
            <wp:simplePos x="0" y="0"/>
            <wp:positionH relativeFrom="column">
              <wp:posOffset>3771900</wp:posOffset>
            </wp:positionH>
            <wp:positionV relativeFrom="paragraph">
              <wp:posOffset>930910</wp:posOffset>
            </wp:positionV>
            <wp:extent cx="2514600" cy="1600200"/>
            <wp:effectExtent l="0" t="0" r="0" b="0"/>
            <wp:wrapThrough wrapText="bothSides">
              <wp:wrapPolygon edited="0">
                <wp:start x="0" y="0"/>
                <wp:lineTo x="0" y="21257"/>
                <wp:lineTo x="21382" y="21257"/>
                <wp:lineTo x="21382" y="0"/>
                <wp:lineTo x="0" y="0"/>
              </wp:wrapPolygon>
            </wp:wrapThrough>
            <wp:docPr id="14" name="Imagen 14" descr="Macintosh HD:Users:Nicolas:Desktop:workspace:CupiSearch:docs:ArbolAv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icolas:Desktop:workspace:CupiSearch:docs:ArbolAvl.tif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64384" behindDoc="0" locked="0" layoutInCell="1" allowOverlap="1" wp14:anchorId="0CD56C3A" wp14:editId="0175213E">
            <wp:simplePos x="0" y="0"/>
            <wp:positionH relativeFrom="column">
              <wp:posOffset>-228600</wp:posOffset>
            </wp:positionH>
            <wp:positionV relativeFrom="paragraph">
              <wp:posOffset>702310</wp:posOffset>
            </wp:positionV>
            <wp:extent cx="3946525" cy="2133600"/>
            <wp:effectExtent l="0" t="0" r="0" b="0"/>
            <wp:wrapThrough wrapText="bothSides">
              <wp:wrapPolygon edited="0">
                <wp:start x="0" y="0"/>
                <wp:lineTo x="0" y="21343"/>
                <wp:lineTo x="21409" y="21343"/>
                <wp:lineTo x="21409" y="0"/>
                <wp:lineTo x="0" y="0"/>
              </wp:wrapPolygon>
            </wp:wrapThrough>
            <wp:docPr id="13" name="Imagen 13" descr="Macintosh HD:Users:Nicolas:Desktop:workspace:CupiSearch:docs:InterfaceBinario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icolas:Desktop:workspace:CupiSearch:docs:InterfaceBinario.tif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30A">
        <w:br w:type="page"/>
      </w:r>
    </w:p>
    <w:p w14:paraId="2D175DE3" w14:textId="77777777" w:rsidR="00F4230A" w:rsidRDefault="00F4230A" w:rsidP="00F4230A">
      <w:pPr>
        <w:pStyle w:val="Ttulo1"/>
      </w:pPr>
      <w:bookmarkStart w:id="7" w:name="_Toc378263778"/>
      <w:r>
        <w:lastRenderedPageBreak/>
        <w:t>Diseño de estructuras de datos</w:t>
      </w:r>
      <w:bookmarkEnd w:id="7"/>
    </w:p>
    <w:p w14:paraId="747998EA" w14:textId="77777777" w:rsidR="00F4230A" w:rsidRPr="00865F62" w:rsidRDefault="003A4CC6" w:rsidP="00F4230A">
      <w:pPr>
        <w:ind w:left="426"/>
        <w:jc w:val="both"/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 wp14:anchorId="7FAF5D9C" wp14:editId="05A72EF9">
            <wp:simplePos x="0" y="0"/>
            <wp:positionH relativeFrom="column">
              <wp:posOffset>-685800</wp:posOffset>
            </wp:positionH>
            <wp:positionV relativeFrom="paragraph">
              <wp:posOffset>744220</wp:posOffset>
            </wp:positionV>
            <wp:extent cx="7389495" cy="5323840"/>
            <wp:effectExtent l="0" t="0" r="1905" b="10160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2" name="Imagen 2" descr="Macintosh HD:Users:Nicolas:Downloads:Primera entrega n15:ArbolOrden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icolas:Downloads:Primera entrega n15:ArbolOrdenad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9495" cy="53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30A">
        <w:t>Describa el detalle de las Estructuras de Datos que va a utilizar en su solución, a través de un diagrama UML de las mismas. No olvide incluir invariantes si las requiere.</w:t>
      </w:r>
    </w:p>
    <w:p w14:paraId="77EC45D6" w14:textId="77777777" w:rsidR="003A4CC6" w:rsidRDefault="003A4CC6"/>
    <w:p w14:paraId="3E401442" w14:textId="77777777" w:rsidR="003A4CC6" w:rsidRDefault="003A4CC6"/>
    <w:p w14:paraId="3B560902" w14:textId="77777777" w:rsidR="003A4CC6" w:rsidRDefault="003A4CC6"/>
    <w:p w14:paraId="6EA4742E" w14:textId="77777777" w:rsidR="003A4CC6" w:rsidRDefault="003A4CC6"/>
    <w:p w14:paraId="3609FC7A" w14:textId="77777777" w:rsidR="003A4CC6" w:rsidRDefault="003A4CC6"/>
    <w:p w14:paraId="3827A039" w14:textId="77777777" w:rsidR="003A4CC6" w:rsidRDefault="003A4CC6"/>
    <w:p w14:paraId="633A849F" w14:textId="77777777" w:rsidR="003A4CC6" w:rsidRDefault="003A4CC6"/>
    <w:p w14:paraId="56FEA067" w14:textId="77777777" w:rsidR="003A4CC6" w:rsidRDefault="003A4CC6"/>
    <w:p w14:paraId="015C64B1" w14:textId="77777777" w:rsidR="003A4CC6" w:rsidRDefault="003A4CC6">
      <w:r>
        <w:rPr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 wp14:anchorId="79C1BF53" wp14:editId="18D5CE30">
            <wp:simplePos x="0" y="0"/>
            <wp:positionH relativeFrom="column">
              <wp:posOffset>-571500</wp:posOffset>
            </wp:positionH>
            <wp:positionV relativeFrom="paragraph">
              <wp:posOffset>190500</wp:posOffset>
            </wp:positionV>
            <wp:extent cx="7315200" cy="5598160"/>
            <wp:effectExtent l="0" t="0" r="0" b="0"/>
            <wp:wrapThrough wrapText="bothSides">
              <wp:wrapPolygon edited="0">
                <wp:start x="0" y="0"/>
                <wp:lineTo x="0" y="21463"/>
                <wp:lineTo x="21525" y="21463"/>
                <wp:lineTo x="21525" y="0"/>
                <wp:lineTo x="0" y="0"/>
              </wp:wrapPolygon>
            </wp:wrapThrough>
            <wp:docPr id="5" name="Imagen 5" descr="Macintosh HD:Users:Nicolas:Downloads:Primera entrega n15:AV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icolas:Downloads:Primera entrega n15:AV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559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F8289" w14:textId="77777777" w:rsidR="003A4CC6" w:rsidRDefault="003A4CC6"/>
    <w:p w14:paraId="2C8FB05E" w14:textId="77777777" w:rsidR="003A4CC6" w:rsidRDefault="003A4CC6"/>
    <w:p w14:paraId="1F6DC8FD" w14:textId="77777777" w:rsidR="003A4CC6" w:rsidRDefault="003A4CC6"/>
    <w:p w14:paraId="51C44649" w14:textId="77777777" w:rsidR="003A4CC6" w:rsidRDefault="003A4CC6"/>
    <w:p w14:paraId="71C93715" w14:textId="77777777" w:rsidR="003A4CC6" w:rsidRDefault="003A4CC6"/>
    <w:p w14:paraId="4F53154B" w14:textId="77777777" w:rsidR="003A4CC6" w:rsidRDefault="003A4CC6"/>
    <w:p w14:paraId="4164B10B" w14:textId="77777777" w:rsidR="00F4230A" w:rsidRDefault="003A4CC6">
      <w:pPr>
        <w:rPr>
          <w:rFonts w:asciiTheme="majorHAnsi" w:eastAsiaTheme="majorEastAsia" w:hAnsiTheme="majorHAnsi" w:cstheme="majorBidi"/>
          <w:bCs/>
          <w:i/>
          <w:color w:val="6076B4" w:themeColor="accent1"/>
          <w:sz w:val="32"/>
          <w:szCs w:val="32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1312" behindDoc="0" locked="0" layoutInCell="1" allowOverlap="1" wp14:anchorId="5D53C4CD" wp14:editId="71B1E39B">
            <wp:simplePos x="0" y="0"/>
            <wp:positionH relativeFrom="column">
              <wp:posOffset>-571500</wp:posOffset>
            </wp:positionH>
            <wp:positionV relativeFrom="paragraph">
              <wp:posOffset>1907540</wp:posOffset>
            </wp:positionV>
            <wp:extent cx="7315200" cy="5582920"/>
            <wp:effectExtent l="0" t="0" r="0" b="5080"/>
            <wp:wrapThrough wrapText="bothSides">
              <wp:wrapPolygon edited="0">
                <wp:start x="0" y="0"/>
                <wp:lineTo x="0" y="21521"/>
                <wp:lineTo x="21525" y="21521"/>
                <wp:lineTo x="21525" y="0"/>
                <wp:lineTo x="0" y="0"/>
              </wp:wrapPolygon>
            </wp:wrapThrough>
            <wp:docPr id="4" name="Imagen 4" descr="Macintosh HD:Users:Nicolas:Downloads:Primera entrega n15:ArbolBi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icolas:Downloads:Primera entrega n15:ArbolBinar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558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30A">
        <w:br w:type="page"/>
      </w:r>
    </w:p>
    <w:p w14:paraId="4EE8C1D2" w14:textId="77777777" w:rsidR="00F4230A" w:rsidRDefault="00F4230A" w:rsidP="00F4230A">
      <w:pPr>
        <w:pStyle w:val="Ttulo1"/>
      </w:pPr>
      <w:bookmarkStart w:id="8" w:name="_Toc378263779"/>
      <w:r>
        <w:lastRenderedPageBreak/>
        <w:t>Justificación de decisiones de diseño de las estructuras de datos</w:t>
      </w:r>
      <w:bookmarkEnd w:id="8"/>
    </w:p>
    <w:p w14:paraId="5260726D" w14:textId="77777777" w:rsidR="00F4230A" w:rsidRDefault="00F4230A" w:rsidP="00F4230A">
      <w:pPr>
        <w:ind w:left="426"/>
        <w:jc w:val="both"/>
      </w:pPr>
      <w:r>
        <w:t xml:space="preserve">Describa en detalle los aspectos que tuvo en cuenta para seleccionar y diseñar las estructuras de datos descritas en el punto anterior.  </w:t>
      </w:r>
    </w:p>
    <w:p w14:paraId="7708691E" w14:textId="77777777" w:rsidR="00E50150" w:rsidRDefault="00E50150" w:rsidP="00F4230A">
      <w:pPr>
        <w:ind w:left="426"/>
        <w:jc w:val="both"/>
      </w:pPr>
    </w:p>
    <w:p w14:paraId="18B590C6" w14:textId="26C66B74" w:rsidR="00E50150" w:rsidRDefault="00E50150" w:rsidP="00F4230A">
      <w:pPr>
        <w:ind w:left="426"/>
        <w:jc w:val="both"/>
      </w:pPr>
      <w:r>
        <w:t>Se usaron esas estructuras para que la busqueda sea mas sencilla y asi mismo se puedan llevsar a cabo mas rapido cosas como busquedas, eliminar, agregar.</w:t>
      </w:r>
    </w:p>
    <w:p w14:paraId="087FB81A" w14:textId="77777777" w:rsidR="00E50150" w:rsidRDefault="00E50150" w:rsidP="00F4230A">
      <w:pPr>
        <w:ind w:left="426"/>
        <w:jc w:val="both"/>
      </w:pPr>
    </w:p>
    <w:p w14:paraId="251508D9" w14:textId="33014027" w:rsidR="00E50150" w:rsidRDefault="00E50150" w:rsidP="00E50150">
      <w:pPr>
        <w:jc w:val="both"/>
      </w:pPr>
      <w:r>
        <w:t>Ademas tambien se quiere optimizar al maximo el espacio o los recursos de tiempo del sistema .</w:t>
      </w:r>
    </w:p>
    <w:p w14:paraId="591290F8" w14:textId="77777777" w:rsidR="00F4230A" w:rsidRDefault="00F4230A">
      <w:pPr>
        <w:rPr>
          <w:rFonts w:asciiTheme="majorHAnsi" w:eastAsiaTheme="majorEastAsia" w:hAnsiTheme="majorHAnsi" w:cstheme="majorBidi"/>
          <w:bCs/>
          <w:i/>
          <w:color w:val="6076B4" w:themeColor="accent1"/>
          <w:sz w:val="32"/>
          <w:szCs w:val="32"/>
        </w:rPr>
      </w:pPr>
      <w:r>
        <w:br w:type="page"/>
      </w:r>
    </w:p>
    <w:p w14:paraId="38505DF9" w14:textId="77777777" w:rsidR="00F4230A" w:rsidRDefault="00F4230A" w:rsidP="00F4230A">
      <w:pPr>
        <w:pStyle w:val="Ttulo1"/>
      </w:pPr>
      <w:bookmarkStart w:id="9" w:name="_Toc378263780"/>
      <w:r>
        <w:lastRenderedPageBreak/>
        <w:t>Diseño final de la aplicación</w:t>
      </w:r>
      <w:bookmarkEnd w:id="9"/>
    </w:p>
    <w:p w14:paraId="7E31F82A" w14:textId="77777777" w:rsidR="00F4230A" w:rsidRDefault="00F4230A" w:rsidP="00F4230A">
      <w:pPr>
        <w:ind w:left="426"/>
        <w:jc w:val="both"/>
      </w:pPr>
      <w:r>
        <w:t xml:space="preserve">Describa en detalle el diseño final de su aplicación a través de un diagrama UML, incluya atributos y métodos. Cuando se refiera a una estructura de datos no es necesario que incluya toda su definición dentro del diagrama. Basta con referenciar su interfaz. </w:t>
      </w:r>
    </w:p>
    <w:p w14:paraId="5E0A53E0" w14:textId="77777777" w:rsidR="00F4230A" w:rsidRDefault="003A4CC6">
      <w:pPr>
        <w:rPr>
          <w:rFonts w:asciiTheme="majorHAnsi" w:eastAsiaTheme="majorEastAsia" w:hAnsiTheme="majorHAnsi" w:cstheme="majorBidi"/>
          <w:bCs/>
          <w:i/>
          <w:color w:val="6076B4" w:themeColor="accent1"/>
          <w:sz w:val="32"/>
          <w:szCs w:val="32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3360" behindDoc="0" locked="0" layoutInCell="1" allowOverlap="1" wp14:anchorId="5075AA2B" wp14:editId="4D0E0D03">
            <wp:simplePos x="0" y="0"/>
            <wp:positionH relativeFrom="column">
              <wp:posOffset>-457200</wp:posOffset>
            </wp:positionH>
            <wp:positionV relativeFrom="paragraph">
              <wp:posOffset>424180</wp:posOffset>
            </wp:positionV>
            <wp:extent cx="7212965" cy="4239260"/>
            <wp:effectExtent l="0" t="0" r="635" b="2540"/>
            <wp:wrapThrough wrapText="bothSides">
              <wp:wrapPolygon edited="0">
                <wp:start x="0" y="0"/>
                <wp:lineTo x="0" y="21484"/>
                <wp:lineTo x="21526" y="21484"/>
                <wp:lineTo x="21526" y="0"/>
                <wp:lineTo x="0" y="0"/>
              </wp:wrapPolygon>
            </wp:wrapThrough>
            <wp:docPr id="11" name="Imagen 11" descr="Macintosh HD:Users:Nicolas:Downloads:Primera entrega n15:DiseñoDelMu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icolas:Downloads:Primera entrega n15:DiseñoDelMund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965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30A">
        <w:br w:type="page"/>
      </w:r>
    </w:p>
    <w:p w14:paraId="4D409283" w14:textId="77777777" w:rsidR="00F4230A" w:rsidRDefault="00F4230A" w:rsidP="00F4230A">
      <w:pPr>
        <w:pStyle w:val="Ttulo1"/>
      </w:pPr>
      <w:bookmarkStart w:id="10" w:name="_Toc378263781"/>
      <w:r>
        <w:lastRenderedPageBreak/>
        <w:t>Justificación de decisiones de diseño del mundo</w:t>
      </w:r>
      <w:bookmarkEnd w:id="10"/>
    </w:p>
    <w:p w14:paraId="61C9FFFE" w14:textId="77777777" w:rsidR="00CE3967" w:rsidRDefault="00F4230A" w:rsidP="00CE3967">
      <w:pPr>
        <w:ind w:left="426"/>
        <w:jc w:val="both"/>
      </w:pPr>
      <w:r>
        <w:t>Describa en detalle los aspectos que guiaron el diseño final de su aplicación.</w:t>
      </w:r>
    </w:p>
    <w:p w14:paraId="0C9C9CA0" w14:textId="28900001" w:rsidR="00F4230A" w:rsidRDefault="00CE3967" w:rsidP="00CE3967">
      <w:pPr>
        <w:ind w:left="426"/>
        <w:jc w:val="both"/>
      </w:pPr>
      <w:r>
        <w:t>Se decidio hacer el mundo de esta manera ya que permite abarcar todos los requerimentos usando las estructuras vistas en el nivel ademas de que lo hace optimizando los recursos usados.</w:t>
      </w:r>
      <w:r w:rsidR="00F4230A">
        <w:br w:type="page"/>
      </w:r>
    </w:p>
    <w:p w14:paraId="2E4D2D27" w14:textId="77777777" w:rsidR="00CE3967" w:rsidRPr="00CE3967" w:rsidRDefault="00CE3967" w:rsidP="00CE3967">
      <w:pPr>
        <w:jc w:val="both"/>
      </w:pPr>
    </w:p>
    <w:p w14:paraId="6F314F7C" w14:textId="77777777" w:rsidR="00F4230A" w:rsidRDefault="00F4230A" w:rsidP="00F4230A">
      <w:pPr>
        <w:pStyle w:val="Ttulo1"/>
      </w:pPr>
      <w:bookmarkStart w:id="11" w:name="_Toc378263782"/>
      <w:r>
        <w:t>Análisis de complejidad de operaciones</w:t>
      </w:r>
      <w:bookmarkEnd w:id="11"/>
      <w:r w:rsidR="00514DAF">
        <w:t xml:space="preserve"> del mundo</w:t>
      </w:r>
    </w:p>
    <w:p w14:paraId="51C32C13" w14:textId="77777777" w:rsidR="00F4230A" w:rsidRDefault="00F4230A" w:rsidP="00F4230A">
      <w:pPr>
        <w:ind w:left="426"/>
        <w:jc w:val="both"/>
      </w:pPr>
      <w:r>
        <w:t>Basado en los diseños de las estructuras de datos y en el mundo de la aplicación, defina la complejidad de cada una de las operaciones</w:t>
      </w:r>
      <w:r w:rsidR="00514DAF">
        <w:t>. Utilice la notación O(f(n))</w:t>
      </w:r>
      <w:r>
        <w:t xml:space="preserve">. Justifique por qué considera que esta es la mínima posible para el problema que está resolviendo. </w:t>
      </w:r>
    </w:p>
    <w:p w14:paraId="1B851A2A" w14:textId="78B302A3" w:rsidR="00DA27C3" w:rsidRDefault="00DA27C3" w:rsidP="00627C1E">
      <w:pPr>
        <w:ind w:left="426"/>
        <w:jc w:val="both"/>
      </w:pPr>
      <w:r w:rsidRPr="00DA27C3">
        <w:t>R1. Definir un conjunto de sitios fuente</w:t>
      </w:r>
      <w:r w:rsidR="003F5C0F">
        <w:t xml:space="preserve"> O(</w:t>
      </w:r>
      <w:r w:rsidR="00A31E13">
        <w:t>log n</w:t>
      </w:r>
      <w:r w:rsidR="003F5C0F">
        <w:t>)</w:t>
      </w:r>
    </w:p>
    <w:p w14:paraId="2CAA88C2" w14:textId="06792C97" w:rsidR="00DA27C3" w:rsidRDefault="00DA27C3" w:rsidP="00627C1E">
      <w:pPr>
        <w:ind w:left="426"/>
        <w:jc w:val="both"/>
      </w:pPr>
      <w:r w:rsidRPr="00DA27C3">
        <w:t>R2. Hacer una exploración con el Web Crawler, a partir de un conjunto de sitios fuente</w:t>
      </w:r>
      <w:r w:rsidR="003F5C0F">
        <w:t xml:space="preserve"> </w:t>
      </w:r>
      <w:r w:rsidR="003F5C0F">
        <w:t>O(</w:t>
      </w:r>
      <w:r w:rsidR="00A31E13">
        <w:t>log n</w:t>
      </w:r>
      <w:r w:rsidR="003F5C0F">
        <w:t>)</w:t>
      </w:r>
    </w:p>
    <w:p w14:paraId="4FB9C1F4" w14:textId="71B05C9E" w:rsidR="00DA27C3" w:rsidRDefault="00DA27C3" w:rsidP="00DA27C3">
      <w:pPr>
        <w:ind w:left="426"/>
        <w:jc w:val="both"/>
      </w:pPr>
      <w:r>
        <w:t>R3. Mostrar estadísticas del resultado de una exploración particular</w:t>
      </w:r>
      <w:r w:rsidR="003F5C0F">
        <w:t xml:space="preserve"> </w:t>
      </w:r>
      <w:r w:rsidR="003F5C0F">
        <w:t>O(</w:t>
      </w:r>
      <w:r w:rsidR="00A31E13">
        <w:t>log n</w:t>
      </w:r>
      <w:r w:rsidR="003F5C0F">
        <w:t>)</w:t>
      </w:r>
    </w:p>
    <w:p w14:paraId="09DA9D8C" w14:textId="42F94904" w:rsidR="00DA27C3" w:rsidRDefault="00DA27C3" w:rsidP="00627C1E">
      <w:pPr>
        <w:ind w:left="426"/>
        <w:jc w:val="both"/>
      </w:pPr>
      <w:r w:rsidRPr="00DA27C3">
        <w:t>R4. Consultar el historial de exploraciones realizadas</w:t>
      </w:r>
      <w:r w:rsidR="003F5C0F">
        <w:t xml:space="preserve"> </w:t>
      </w:r>
      <w:r w:rsidR="003F5C0F">
        <w:t>O(</w:t>
      </w:r>
      <w:r w:rsidR="00756977">
        <w:t>log n</w:t>
      </w:r>
      <w:r w:rsidR="003F5C0F">
        <w:t>)</w:t>
      </w:r>
    </w:p>
    <w:p w14:paraId="22DAA940" w14:textId="7072E748" w:rsidR="00DA27C3" w:rsidRPr="00865F62" w:rsidRDefault="00DA27C3" w:rsidP="00F4230A">
      <w:pPr>
        <w:ind w:left="426"/>
        <w:jc w:val="both"/>
      </w:pPr>
      <w:r w:rsidRPr="00DA27C3">
        <w:t>R5. Realizar una búsqueda de recursos dado un conjunto de criterios</w:t>
      </w:r>
      <w:r w:rsidR="003F5C0F">
        <w:t xml:space="preserve"> </w:t>
      </w:r>
      <w:r w:rsidR="003F5C0F">
        <w:t>O(</w:t>
      </w:r>
      <w:r w:rsidR="00756977">
        <w:t>log n</w:t>
      </w:r>
      <w:r w:rsidR="003F5C0F">
        <w:t>)</w:t>
      </w:r>
    </w:p>
    <w:p w14:paraId="4E531B94" w14:textId="031FA447" w:rsidR="00DA27C3" w:rsidRDefault="00DA27C3" w:rsidP="00DA27C3">
      <w:pPr>
        <w:ind w:left="426"/>
        <w:jc w:val="both"/>
      </w:pPr>
      <w:r w:rsidRPr="00DA27C3">
        <w:t>R6. Crear / Eliminar una categoría</w:t>
      </w:r>
      <w:r w:rsidR="003F5C0F">
        <w:t xml:space="preserve"> </w:t>
      </w:r>
      <w:r w:rsidR="003F5C0F">
        <w:t>O(</w:t>
      </w:r>
      <w:r w:rsidR="00756977">
        <w:t>log n</w:t>
      </w:r>
      <w:r w:rsidR="003F5C0F">
        <w:t>)</w:t>
      </w:r>
    </w:p>
    <w:p w14:paraId="5B0492FF" w14:textId="6FEDF9A7" w:rsidR="00DA27C3" w:rsidRDefault="00DA27C3" w:rsidP="00DA27C3">
      <w:pPr>
        <w:ind w:left="426"/>
        <w:jc w:val="both"/>
      </w:pPr>
      <w:r>
        <w:t>R7. Adicionar / Eliminar un recurso a una categoría de la lista de categorías del usuario</w:t>
      </w:r>
      <w:r w:rsidR="003F5C0F">
        <w:t xml:space="preserve"> </w:t>
      </w:r>
      <w:r w:rsidR="003F5C0F">
        <w:t>O(</w:t>
      </w:r>
      <w:r w:rsidR="00756977">
        <w:t>log n</w:t>
      </w:r>
      <w:r w:rsidR="003F5C0F">
        <w:t>)</w:t>
      </w:r>
    </w:p>
    <w:p w14:paraId="79EADD7A" w14:textId="178F6EEA" w:rsidR="00DA27C3" w:rsidRDefault="00DA27C3" w:rsidP="00DA27C3">
      <w:pPr>
        <w:ind w:left="426"/>
        <w:jc w:val="both"/>
      </w:pPr>
      <w:r w:rsidRPr="00DA27C3">
        <w:t>R8. Comprimir las categorías utilizando compresión Huffman</w:t>
      </w:r>
      <w:r w:rsidR="003F5C0F">
        <w:t xml:space="preserve"> </w:t>
      </w:r>
      <w:r w:rsidR="003F5C0F">
        <w:t>O(</w:t>
      </w:r>
      <w:r w:rsidR="00756977">
        <w:t>log n</w:t>
      </w:r>
      <w:r w:rsidR="003F5C0F">
        <w:t>)</w:t>
      </w:r>
    </w:p>
    <w:p w14:paraId="72056B3F" w14:textId="749EB922" w:rsidR="00DA27C3" w:rsidRDefault="00DA27C3" w:rsidP="00DA27C3">
      <w:pPr>
        <w:ind w:left="426"/>
        <w:jc w:val="both"/>
      </w:pPr>
      <w:r w:rsidRPr="00DA27C3">
        <w:t>R9. Recuperar un conjunto de categorí</w:t>
      </w:r>
      <w:r w:rsidR="00627C1E">
        <w:t>as del servidor de persistencia</w:t>
      </w:r>
      <w:r w:rsidR="003F5C0F">
        <w:t xml:space="preserve"> </w:t>
      </w:r>
      <w:r w:rsidR="003F5C0F">
        <w:t>O(</w:t>
      </w:r>
      <w:r w:rsidR="00756977">
        <w:t>log n</w:t>
      </w:r>
      <w:r w:rsidR="003F5C0F">
        <w:t>)</w:t>
      </w:r>
    </w:p>
    <w:p w14:paraId="3C69FEDD" w14:textId="08313B0D" w:rsidR="00DA27C3" w:rsidRDefault="00627C1E" w:rsidP="00DA27C3">
      <w:pPr>
        <w:ind w:left="426"/>
        <w:jc w:val="both"/>
      </w:pPr>
      <w:r w:rsidRPr="00627C1E">
        <w:t>R10. Visualizar un re</w:t>
      </w:r>
      <w:r>
        <w:t>curso resultado de una búsqueda</w:t>
      </w:r>
      <w:r w:rsidR="003F5C0F">
        <w:t xml:space="preserve"> </w:t>
      </w:r>
      <w:r w:rsidR="003F5C0F">
        <w:t>O(</w:t>
      </w:r>
      <w:r w:rsidR="00756977">
        <w:t>log n</w:t>
      </w:r>
      <w:r w:rsidR="003F5C0F">
        <w:t>)</w:t>
      </w:r>
    </w:p>
    <w:p w14:paraId="423F9D70" w14:textId="77777777" w:rsidR="00DA27C3" w:rsidRDefault="00DA27C3" w:rsidP="00DA27C3">
      <w:pPr>
        <w:ind w:left="426"/>
        <w:jc w:val="both"/>
      </w:pPr>
    </w:p>
    <w:p w14:paraId="64D6E01A" w14:textId="77777777" w:rsidR="00F4230A" w:rsidRDefault="00F4230A" w:rsidP="00F4230A">
      <w:pPr>
        <w:jc w:val="both"/>
      </w:pPr>
    </w:p>
    <w:p w14:paraId="22604281" w14:textId="77777777" w:rsidR="00F4230A" w:rsidRPr="00F4230A" w:rsidRDefault="00F4230A" w:rsidP="00F4230A"/>
    <w:sectPr w:rsidR="00F4230A" w:rsidRPr="00F4230A">
      <w:headerReference w:type="default" r:id="rId21"/>
      <w:footerReference w:type="even" r:id="rId22"/>
      <w:footerReference w:type="default" r:id="rId23"/>
      <w:pgSz w:w="11907" w:h="16839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F15418C" w14:textId="77777777" w:rsidR="00DA27C3" w:rsidRDefault="00DA27C3">
      <w:pPr>
        <w:spacing w:after="0" w:line="240" w:lineRule="auto"/>
      </w:pPr>
      <w:r>
        <w:separator/>
      </w:r>
    </w:p>
  </w:endnote>
  <w:endnote w:type="continuationSeparator" w:id="0">
    <w:p w14:paraId="67795BF4" w14:textId="77777777" w:rsidR="00DA27C3" w:rsidRDefault="00DA27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HGS明朝E">
    <w:panose1 w:val="00000000000000000000"/>
    <w:charset w:val="80"/>
    <w:family w:val="roman"/>
    <w:notTrueType/>
    <w:pitch w:val="default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HGｺﾞｼｯｸM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21E4E6" w14:textId="77777777" w:rsidR="00DA27C3" w:rsidRDefault="00DA27C3">
    <w:pPr>
      <w:jc w:val="right"/>
    </w:pPr>
  </w:p>
  <w:p w14:paraId="01574372" w14:textId="77777777" w:rsidR="00DA27C3" w:rsidRDefault="00DA27C3">
    <w:pPr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2</w:t>
    </w:r>
    <w:r>
      <w:fldChar w:fldCharType="end"/>
    </w:r>
    <w:r>
      <w:rPr>
        <w:lang w:val="es-ES"/>
      </w:rPr>
      <w:t xml:space="preserve"> </w:t>
    </w:r>
    <w:r>
      <w:rPr>
        <w:color w:val="E68422" w:themeColor="accent3"/>
      </w:rPr>
      <w:sym w:font="Wingdings 2" w:char="F097"/>
    </w:r>
    <w:r>
      <w:rPr>
        <w:lang w:val="es-ES"/>
      </w:rPr>
      <w:t xml:space="preserve"> </w:t>
    </w:r>
  </w:p>
  <w:p w14:paraId="0BC31182" w14:textId="77777777" w:rsidR="00DA27C3" w:rsidRDefault="00DA27C3">
    <w:pPr>
      <w:jc w:val="right"/>
    </w:pPr>
    <w:r>
      <w:rPr>
        <w:noProof/>
        <w:lang w:val="es-ES" w:eastAsia="es-ES"/>
      </w:rPr>
      <mc:AlternateContent>
        <mc:Choice Requires="wpg">
          <w:drawing>
            <wp:inline distT="0" distB="0" distL="0" distR="0" wp14:anchorId="126DE560" wp14:editId="1D054CBF">
              <wp:extent cx="2327910" cy="45085"/>
              <wp:effectExtent l="9525" t="9525" r="15240" b="12065"/>
              <wp:docPr id="3" name="Grup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id="Grupo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JOrcMAAADaAAAADwAAAGRycy9kb3ducmV2LnhtbESPQWvCQBSE7wX/w/KE3pqNHkSiq4gg&#10;eFChaRG9vWZfs9Hs25BdNfHXdwuFHoeZ+YaZLztbizu1vnKsYJSkIIgLpysuFXx+bN6mIHxA1lg7&#10;JgU9eVguBi9zzLR78Dvd81CKCGGfoQITQpNJ6QtDFn3iGuLofbvWYoiyLaVu8RHhtpbjNJ1IixXH&#10;BYMNrQ0V1/xmFRzH+9HJfF1k7w/P3Tkvz7LXjVKvw241AxGoC//hv/ZWK5jA75V4A+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yTq3DAAAA2gAAAA8AAAAAAAAAAAAA&#10;AAAAoQIAAGRycy9kb3ducmV2LnhtbFBLBQYAAAAABAAEAPkAAACRAwAAAAA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wgnMMAAADaAAAADwAAAGRycy9kb3ducmV2LnhtbESPX2vCQBDE3wW/w7GFvumlldqQeooI&#10;xTwV/IPQt21uTYK5vZBbNe2n7wmCj8PM/IaZLXrXqAt1ofZs4GWcgCIuvK25NLDffY5SUEGQLTae&#10;ycAvBVjMh4MZZtZfeUOXrZQqQjhkaKASaTOtQ1GRwzD2LXH0jr5zKFF2pbYdXiPcNfo1SabaYc1x&#10;ocKWVhUVp+3ZGfh26eFtxwdZr38mX3+p5P2yyI15fuqXH6CEenmE7+3cGniH25V4A/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IJzDAAAA2gAAAA8AAAAAAAAAAAAA&#10;AAAAoQIAAGRycy9kb3ducmV2LnhtbFBLBQYAAAAABAAEAPkAAACRAwAAAAA=&#10;" strokecolor="#438086" strokeweight=".25pt"/>
              <w10:anchorlock/>
            </v:group>
          </w:pict>
        </mc:Fallback>
      </mc:AlternateContent>
    </w:r>
  </w:p>
  <w:p w14:paraId="55835855" w14:textId="77777777" w:rsidR="00DA27C3" w:rsidRDefault="00DA27C3">
    <w:pPr>
      <w:pStyle w:val="Sinespaciado"/>
      <w:rPr>
        <w:sz w:val="2"/>
        <w:szCs w:val="2"/>
      </w:rPr>
    </w:pPr>
  </w:p>
  <w:p w14:paraId="2AE08B63" w14:textId="77777777" w:rsidR="00DA27C3" w:rsidRDefault="00DA27C3"/>
  <w:p w14:paraId="03501050" w14:textId="77777777" w:rsidR="00DA27C3" w:rsidRDefault="00DA27C3"/>
  <w:p w14:paraId="318E7B25" w14:textId="77777777" w:rsidR="00DA27C3" w:rsidRDefault="00DA27C3"/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C5AA1B" w14:textId="77777777" w:rsidR="00DA27C3" w:rsidRDefault="00DA27C3">
    <w:pPr>
      <w:jc w:val="center"/>
    </w:pPr>
    <w:r>
      <w:rPr>
        <w:rFonts w:hint="eastAsia"/>
        <w:color w:val="6076B4" w:themeColor="accent1"/>
      </w:rPr>
      <w:fldChar w:fldCharType="begin"/>
    </w:r>
    <w:r>
      <w:rPr>
        <w:color w:val="6076B4" w:themeColor="accent1"/>
      </w:rPr>
      <w:instrText>STYLEREF  "Título 1"</w:instrText>
    </w:r>
    <w:r>
      <w:rPr>
        <w:rFonts w:hint="eastAsia"/>
        <w:color w:val="6076B4" w:themeColor="accent1"/>
      </w:rPr>
      <w:fldChar w:fldCharType="end"/>
    </w:r>
    <w:r>
      <w:rPr>
        <w:color w:val="6076B4" w:themeColor="accent1"/>
        <w:lang w:val="es-ES"/>
      </w:rPr>
      <w:t xml:space="preserve"> </w:t>
    </w:r>
    <w:r>
      <w:rPr>
        <w:color w:val="6076B4" w:themeColor="accent1"/>
      </w:rPr>
      <w:sym w:font="Wingdings" w:char="F09F"/>
    </w:r>
    <w:r>
      <w:rPr>
        <w:color w:val="6076B4" w:themeColor="accent1"/>
        <w:lang w:val="es-ES"/>
      </w:rPr>
      <w:t xml:space="preserve"> </w:t>
    </w:r>
    <w:r>
      <w:rPr>
        <w:color w:val="6076B4" w:themeColor="accent1"/>
      </w:rPr>
      <w:fldChar w:fldCharType="begin"/>
    </w:r>
    <w:r>
      <w:rPr>
        <w:color w:val="6076B4" w:themeColor="accent1"/>
      </w:rPr>
      <w:instrText>PAGE  \* Arabic  \* MERGEFORMAT</w:instrText>
    </w:r>
    <w:r>
      <w:rPr>
        <w:color w:val="6076B4" w:themeColor="accent1"/>
      </w:rPr>
      <w:fldChar w:fldCharType="separate"/>
    </w:r>
    <w:r w:rsidR="006823AB" w:rsidRPr="006823AB">
      <w:rPr>
        <w:noProof/>
        <w:color w:val="6076B4" w:themeColor="accent1"/>
        <w:lang w:val="es-ES"/>
      </w:rPr>
      <w:t>1</w:t>
    </w:r>
    <w:r>
      <w:rPr>
        <w:color w:val="6076B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F15FA51" w14:textId="77777777" w:rsidR="00DA27C3" w:rsidRDefault="00DA27C3">
      <w:pPr>
        <w:spacing w:after="0" w:line="240" w:lineRule="auto"/>
      </w:pPr>
      <w:r>
        <w:separator/>
      </w:r>
    </w:p>
  </w:footnote>
  <w:footnote w:type="continuationSeparator" w:id="0">
    <w:p w14:paraId="5E6FCDB0" w14:textId="77777777" w:rsidR="00DA27C3" w:rsidRDefault="00DA27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A1AEB1" w14:textId="77777777" w:rsidR="00DA27C3" w:rsidRDefault="00DA27C3" w:rsidP="00F4230A">
    <w:pPr>
      <w:tabs>
        <w:tab w:val="center" w:pos="4903"/>
        <w:tab w:val="right" w:pos="9807"/>
      </w:tabs>
      <w:spacing w:after="0"/>
      <w:rPr>
        <w:color w:val="E4E9EF" w:themeColor="background2"/>
      </w:rPr>
    </w:pPr>
    <w:r>
      <w:rPr>
        <w:noProof/>
        <w:color w:val="6076B4" w:themeColor="accent1"/>
        <w:lang w:val="es-ES" w:eastAsia="es-ES"/>
      </w:rPr>
      <w:drawing>
        <wp:anchor distT="0" distB="0" distL="114300" distR="114300" simplePos="0" relativeHeight="251658240" behindDoc="0" locked="0" layoutInCell="1" allowOverlap="1" wp14:anchorId="643BA9BF" wp14:editId="5FEBF0E2">
          <wp:simplePos x="0" y="0"/>
          <wp:positionH relativeFrom="column">
            <wp:posOffset>47625</wp:posOffset>
          </wp:positionH>
          <wp:positionV relativeFrom="paragraph">
            <wp:posOffset>-10160</wp:posOffset>
          </wp:positionV>
          <wp:extent cx="1127760" cy="414655"/>
          <wp:effectExtent l="0" t="0" r="0" b="4445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7760" cy="4146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6076B4" w:themeColor="accent1"/>
        <w:lang w:val="es-ES" w:eastAsia="es-ES"/>
      </w:rPr>
      <w:drawing>
        <wp:anchor distT="0" distB="0" distL="114300" distR="114300" simplePos="0" relativeHeight="251659264" behindDoc="0" locked="0" layoutInCell="1" allowOverlap="1" wp14:anchorId="7984E889" wp14:editId="7AD9D92F">
          <wp:simplePos x="0" y="0"/>
          <wp:positionH relativeFrom="column">
            <wp:posOffset>5487670</wp:posOffset>
          </wp:positionH>
          <wp:positionV relativeFrom="paragraph">
            <wp:posOffset>-198120</wp:posOffset>
          </wp:positionV>
          <wp:extent cx="809625" cy="600075"/>
          <wp:effectExtent l="0" t="0" r="9525" b="9525"/>
          <wp:wrapSquare wrapText="bothSides"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9625" cy="6000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6076B4" w:themeColor="accent1"/>
      </w:rPr>
      <w:tab/>
    </w:r>
    <w:sdt>
      <w:sdtPr>
        <w:rPr>
          <w:color w:val="6076B4" w:themeColor="accent1"/>
        </w:rPr>
        <w:alias w:val="Título"/>
        <w:id w:val="-1396499233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6076B4" w:themeColor="accent1"/>
          </w:rPr>
          <w:t>Documento de Análisis y Diseño</w:t>
        </w:r>
      </w:sdtContent>
    </w:sdt>
    <w:r>
      <w:rPr>
        <w:color w:val="6076B4" w:themeColor="accent1"/>
      </w:rPr>
      <w:tab/>
    </w:r>
  </w:p>
  <w:p w14:paraId="25B76AC2" w14:textId="77777777" w:rsidR="00DA27C3" w:rsidRDefault="00DA27C3">
    <w:pPr>
      <w:jc w:val="center"/>
      <w:rPr>
        <w:color w:val="6076B4" w:themeColor="accent1"/>
      </w:rPr>
    </w:pPr>
  </w:p>
  <w:p w14:paraId="08875FA2" w14:textId="77777777" w:rsidR="00DA27C3" w:rsidRDefault="00DA27C3">
    <w:pPr>
      <w:jc w:val="center"/>
      <w:rPr>
        <w:color w:val="6076B4" w:themeColor="accent1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3D0BBF"/>
    <w:multiLevelType w:val="multilevel"/>
    <w:tmpl w:val="E3A2485E"/>
    <w:lvl w:ilvl="0">
      <w:start w:val="1"/>
      <w:numFmt w:val="decimal"/>
      <w:pStyle w:val="Ttulo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>
    <w:nsid w:val="6E905DB2"/>
    <w:multiLevelType w:val="hybridMultilevel"/>
    <w:tmpl w:val="907692D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3EC6"/>
    <w:rsid w:val="00133348"/>
    <w:rsid w:val="001A3EC6"/>
    <w:rsid w:val="00214E8F"/>
    <w:rsid w:val="00222D7C"/>
    <w:rsid w:val="002965E4"/>
    <w:rsid w:val="00325BBF"/>
    <w:rsid w:val="003A4CC6"/>
    <w:rsid w:val="003F5980"/>
    <w:rsid w:val="003F5C0F"/>
    <w:rsid w:val="00422047"/>
    <w:rsid w:val="004758FC"/>
    <w:rsid w:val="00510F97"/>
    <w:rsid w:val="00514DAF"/>
    <w:rsid w:val="00543066"/>
    <w:rsid w:val="00554C37"/>
    <w:rsid w:val="00590EA2"/>
    <w:rsid w:val="00602B53"/>
    <w:rsid w:val="00627C1E"/>
    <w:rsid w:val="006823AB"/>
    <w:rsid w:val="006D7B30"/>
    <w:rsid w:val="00730A05"/>
    <w:rsid w:val="00756977"/>
    <w:rsid w:val="0078219E"/>
    <w:rsid w:val="00785EAD"/>
    <w:rsid w:val="007C47D8"/>
    <w:rsid w:val="00801C45"/>
    <w:rsid w:val="009A11F3"/>
    <w:rsid w:val="00A31E13"/>
    <w:rsid w:val="00A40F8A"/>
    <w:rsid w:val="00A52F4F"/>
    <w:rsid w:val="00A66DE0"/>
    <w:rsid w:val="00AE41EB"/>
    <w:rsid w:val="00C15C1F"/>
    <w:rsid w:val="00CE3967"/>
    <w:rsid w:val="00DA1A80"/>
    <w:rsid w:val="00DA27C3"/>
    <w:rsid w:val="00E50150"/>
    <w:rsid w:val="00EE60E4"/>
    <w:rsid w:val="00F21CA8"/>
    <w:rsid w:val="00F32048"/>
    <w:rsid w:val="00F42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069ACCA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numPr>
        <w:numId w:val="1"/>
      </w:numPr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i/>
      <w:color w:val="6076B4" w:themeColor="accen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numPr>
        <w:ilvl w:val="1"/>
        <w:numId w:val="1"/>
      </w:numPr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2F5897" w:themeColor="text2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numPr>
        <w:ilvl w:val="2"/>
        <w:numId w:val="1"/>
      </w:numPr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i/>
      <w:color w:val="2F5897" w:themeColor="text2"/>
      <w:sz w:val="23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2F5897" w:themeColor="text2"/>
      <w:sz w:val="23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Cs/>
      <w:i/>
      <w:color w:val="6076B4" w:themeColor="accen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Cs/>
      <w:color w:val="2F5897" w:themeColor="text2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bCs/>
      <w:i/>
      <w:color w:val="2F5897" w:themeColor="text2"/>
      <w:sz w:val="23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2F5897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Pr>
      <w:rFonts w:eastAsiaTheme="minorEastAsia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2F5897" w:themeColor="text2"/>
      <w:sz w:val="18"/>
      <w:szCs w:val="18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Enfasis">
    <w:name w:val="Emphasis"/>
    <w:basedOn w:val="Fuentedeprrafopredeter"/>
    <w:uiPriority w:val="20"/>
    <w:qFormat/>
    <w:rPr>
      <w:i/>
      <w:iCs/>
      <w:color w:val="auto"/>
    </w:rPr>
  </w:style>
  <w:style w:type="paragraph" w:styleId="Prrafodelista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6076B4" w:themeColor="accent1"/>
      <w:sz w:val="24"/>
    </w:rPr>
  </w:style>
  <w:style w:type="character" w:customStyle="1" w:styleId="CitaCar">
    <w:name w:val="Cita Car"/>
    <w:basedOn w:val="Fuentedeprrafopredeter"/>
    <w:link w:val="Cita"/>
    <w:uiPriority w:val="29"/>
    <w:rPr>
      <w:rFonts w:asciiTheme="majorHAnsi" w:hAnsiTheme="majorHAnsi"/>
      <w:i/>
      <w:iCs/>
      <w:color w:val="auto"/>
      <w:sz w:val="24"/>
    </w:rPr>
  </w:style>
  <w:style w:type="paragraph" w:styleId="Citaintensa">
    <w:name w:val="Intense Quote"/>
    <w:basedOn w:val="Normal"/>
    <w:next w:val="Normal"/>
    <w:link w:val="CitaintensaCar"/>
    <w:uiPriority w:val="30"/>
    <w:qFormat/>
    <w:pPr>
      <w:pBdr>
        <w:top w:val="single" w:sz="36" w:space="8" w:color="6076B4" w:themeColor="accent1"/>
        <w:left w:val="single" w:sz="36" w:space="8" w:color="6076B4" w:themeColor="accent1"/>
        <w:bottom w:val="single" w:sz="36" w:space="8" w:color="6076B4" w:themeColor="accent1"/>
        <w:right w:val="single" w:sz="36" w:space="8" w:color="6076B4" w:themeColor="accent1"/>
      </w:pBdr>
      <w:shd w:val="clear" w:color="auto" w:fill="6076B4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:sz w:val="24"/>
      <w14:ligatures w14:val="standardContextual"/>
      <w14:cntxtAlts/>
    </w:rPr>
  </w:style>
  <w:style w:type="character" w:customStyle="1" w:styleId="CitaintensaCar">
    <w:name w:val="Cita intensa Car"/>
    <w:basedOn w:val="Fuentedeprrafopredeter"/>
    <w:link w:val="Citaintensa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6076B4" w:themeFill="accent1"/>
      <w14:ligatures w14:val="standardContextual"/>
      <w14:cntxtAlts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aps w:val="0"/>
      <w:smallCaps w:val="0"/>
      <w:color w:val="auto"/>
    </w:rPr>
  </w:style>
  <w:style w:type="character" w:styleId="Referenciasutil">
    <w:name w:val="Subtle Reference"/>
    <w:basedOn w:val="Fuentedeprrafopredeter"/>
    <w:uiPriority w:val="31"/>
    <w:qFormat/>
    <w:rPr>
      <w:smallCaps/>
      <w:color w:val="auto"/>
      <w:u w:val="single"/>
    </w:rPr>
  </w:style>
  <w:style w:type="character" w:styleId="Referenciaintensa">
    <w:name w:val="Intense Reference"/>
    <w:basedOn w:val="Fuentedeprrafopredeter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tulodelibro">
    <w:name w:val="Book Title"/>
    <w:basedOn w:val="Fuentedeprrafopredeter"/>
    <w:uiPriority w:val="33"/>
    <w:qFormat/>
    <w:rPr>
      <w:b/>
      <w:bCs/>
      <w:caps w:val="0"/>
      <w:smallCaps/>
      <w:spacing w:val="10"/>
    </w:rPr>
  </w:style>
  <w:style w:type="paragraph" w:styleId="Encabezadodetabladecontenido">
    <w:name w:val="TOC Heading"/>
    <w:basedOn w:val="Ttulo1"/>
    <w:next w:val="Normal"/>
    <w:uiPriority w:val="39"/>
    <w:semiHidden/>
    <w:unhideWhenUsed/>
    <w:qFormat/>
    <w:pPr>
      <w:spacing w:before="480" w:line="276" w:lineRule="auto"/>
      <w:outlineLvl w:val="9"/>
    </w:pPr>
    <w:rPr>
      <w:b/>
      <w:i w:val="0"/>
      <w:sz w:val="28"/>
      <w:szCs w:val="28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table" w:styleId="Tablaconcuadrcula">
    <w:name w:val="Table Grid"/>
    <w:basedOn w:val="Tablanormal"/>
    <w:uiPriority w:val="59"/>
    <w:rsid w:val="00F423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1">
    <w:name w:val="toc 1"/>
    <w:basedOn w:val="Normal"/>
    <w:next w:val="Normal"/>
    <w:autoRedefine/>
    <w:uiPriority w:val="39"/>
    <w:unhideWhenUsed/>
    <w:rsid w:val="00F4230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4230A"/>
    <w:rPr>
      <w:color w:val="3399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F4230A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numPr>
        <w:numId w:val="1"/>
      </w:numPr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i/>
      <w:color w:val="6076B4" w:themeColor="accen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numPr>
        <w:ilvl w:val="1"/>
        <w:numId w:val="1"/>
      </w:numPr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2F5897" w:themeColor="text2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numPr>
        <w:ilvl w:val="2"/>
        <w:numId w:val="1"/>
      </w:numPr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i/>
      <w:color w:val="2F5897" w:themeColor="text2"/>
      <w:sz w:val="23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2F5897" w:themeColor="text2"/>
      <w:sz w:val="23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Cs/>
      <w:i/>
      <w:color w:val="6076B4" w:themeColor="accen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Cs/>
      <w:color w:val="2F5897" w:themeColor="text2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bCs/>
      <w:i/>
      <w:color w:val="2F5897" w:themeColor="text2"/>
      <w:sz w:val="23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2F5897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Pr>
      <w:rFonts w:eastAsiaTheme="minorEastAsia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2F5897" w:themeColor="text2"/>
      <w:sz w:val="18"/>
      <w:szCs w:val="18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Enfasis">
    <w:name w:val="Emphasis"/>
    <w:basedOn w:val="Fuentedeprrafopredeter"/>
    <w:uiPriority w:val="20"/>
    <w:qFormat/>
    <w:rPr>
      <w:i/>
      <w:iCs/>
      <w:color w:val="auto"/>
    </w:rPr>
  </w:style>
  <w:style w:type="paragraph" w:styleId="Prrafodelista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6076B4" w:themeColor="accent1"/>
      <w:sz w:val="24"/>
    </w:rPr>
  </w:style>
  <w:style w:type="character" w:customStyle="1" w:styleId="CitaCar">
    <w:name w:val="Cita Car"/>
    <w:basedOn w:val="Fuentedeprrafopredeter"/>
    <w:link w:val="Cita"/>
    <w:uiPriority w:val="29"/>
    <w:rPr>
      <w:rFonts w:asciiTheme="majorHAnsi" w:hAnsiTheme="majorHAnsi"/>
      <w:i/>
      <w:iCs/>
      <w:color w:val="auto"/>
      <w:sz w:val="24"/>
    </w:rPr>
  </w:style>
  <w:style w:type="paragraph" w:styleId="Citaintensa">
    <w:name w:val="Intense Quote"/>
    <w:basedOn w:val="Normal"/>
    <w:next w:val="Normal"/>
    <w:link w:val="CitaintensaCar"/>
    <w:uiPriority w:val="30"/>
    <w:qFormat/>
    <w:pPr>
      <w:pBdr>
        <w:top w:val="single" w:sz="36" w:space="8" w:color="6076B4" w:themeColor="accent1"/>
        <w:left w:val="single" w:sz="36" w:space="8" w:color="6076B4" w:themeColor="accent1"/>
        <w:bottom w:val="single" w:sz="36" w:space="8" w:color="6076B4" w:themeColor="accent1"/>
        <w:right w:val="single" w:sz="36" w:space="8" w:color="6076B4" w:themeColor="accent1"/>
      </w:pBdr>
      <w:shd w:val="clear" w:color="auto" w:fill="6076B4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:sz w:val="24"/>
      <w14:ligatures w14:val="standardContextual"/>
      <w14:cntxtAlts/>
    </w:rPr>
  </w:style>
  <w:style w:type="character" w:customStyle="1" w:styleId="CitaintensaCar">
    <w:name w:val="Cita intensa Car"/>
    <w:basedOn w:val="Fuentedeprrafopredeter"/>
    <w:link w:val="Citaintensa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6076B4" w:themeFill="accent1"/>
      <w14:ligatures w14:val="standardContextual"/>
      <w14:cntxtAlts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aps w:val="0"/>
      <w:smallCaps w:val="0"/>
      <w:color w:val="auto"/>
    </w:rPr>
  </w:style>
  <w:style w:type="character" w:styleId="Referenciasutil">
    <w:name w:val="Subtle Reference"/>
    <w:basedOn w:val="Fuentedeprrafopredeter"/>
    <w:uiPriority w:val="31"/>
    <w:qFormat/>
    <w:rPr>
      <w:smallCaps/>
      <w:color w:val="auto"/>
      <w:u w:val="single"/>
    </w:rPr>
  </w:style>
  <w:style w:type="character" w:styleId="Referenciaintensa">
    <w:name w:val="Intense Reference"/>
    <w:basedOn w:val="Fuentedeprrafopredeter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tulodelibro">
    <w:name w:val="Book Title"/>
    <w:basedOn w:val="Fuentedeprrafopredeter"/>
    <w:uiPriority w:val="33"/>
    <w:qFormat/>
    <w:rPr>
      <w:b/>
      <w:bCs/>
      <w:caps w:val="0"/>
      <w:smallCaps/>
      <w:spacing w:val="10"/>
    </w:rPr>
  </w:style>
  <w:style w:type="paragraph" w:styleId="Encabezadodetabladecontenido">
    <w:name w:val="TOC Heading"/>
    <w:basedOn w:val="Ttulo1"/>
    <w:next w:val="Normal"/>
    <w:uiPriority w:val="39"/>
    <w:semiHidden/>
    <w:unhideWhenUsed/>
    <w:qFormat/>
    <w:pPr>
      <w:spacing w:before="480" w:line="276" w:lineRule="auto"/>
      <w:outlineLvl w:val="9"/>
    </w:pPr>
    <w:rPr>
      <w:b/>
      <w:i w:val="0"/>
      <w:sz w:val="28"/>
      <w:szCs w:val="28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table" w:styleId="Tablaconcuadrcula">
    <w:name w:val="Table Grid"/>
    <w:basedOn w:val="Tablanormal"/>
    <w:uiPriority w:val="59"/>
    <w:rsid w:val="00F423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1">
    <w:name w:val="toc 1"/>
    <w:basedOn w:val="Normal"/>
    <w:next w:val="Normal"/>
    <w:autoRedefine/>
    <w:uiPriority w:val="39"/>
    <w:unhideWhenUsed/>
    <w:rsid w:val="00F4230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4230A"/>
    <w:rPr>
      <w:color w:val="3399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F4230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webSettings" Target="webSettings.xml"/><Relationship Id="rId20" Type="http://schemas.openxmlformats.org/officeDocument/2006/relationships/image" Target="media/image9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glossaryDocument" Target="glossary/document.xml"/><Relationship Id="rId26" Type="http://schemas.openxmlformats.org/officeDocument/2006/relationships/theme" Target="theme/theme1.xml"/><Relationship Id="rId10" Type="http://schemas.openxmlformats.org/officeDocument/2006/relationships/footnotes" Target="footnotes.xml"/><Relationship Id="rId11" Type="http://schemas.openxmlformats.org/officeDocument/2006/relationships/endnotes" Target="endnotes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istente\AppData\Roaming\Microsoft\Plantillas\Executive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DD0D228C6C24C24B0D28C881133D0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D05053-BB36-415E-A784-B84E176A7CBE}"/>
      </w:docPartPr>
      <w:docPartBody>
        <w:p w:rsidR="00B26C43" w:rsidRDefault="00964A3E">
          <w:pPr>
            <w:pStyle w:val="BDD0D228C6C24C24B0D28C881133D071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es-ES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HGS明朝E">
    <w:panose1 w:val="00000000000000000000"/>
    <w:charset w:val="80"/>
    <w:family w:val="roman"/>
    <w:notTrueType/>
    <w:pitch w:val="default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HGｺﾞｼｯｸM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64A"/>
    <w:rsid w:val="003763D1"/>
    <w:rsid w:val="005A264A"/>
    <w:rsid w:val="00964A3E"/>
    <w:rsid w:val="00B26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i/>
      <w:color w:val="4F81BD" w:themeColor="accen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1F497D" w:themeColor="text2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1F497D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E59D3CE95F24B58A3A4023E769E8CC9">
    <w:name w:val="4E59D3CE95F24B58A3A4023E769E8CC9"/>
  </w:style>
  <w:style w:type="paragraph" w:customStyle="1" w:styleId="F801D6E6859D4EA486DFD98DD095ECEA">
    <w:name w:val="F801D6E6859D4EA486DFD98DD095ECEA"/>
  </w:style>
  <w:style w:type="paragraph" w:customStyle="1" w:styleId="46B02E219D934E5B85F35A0F6E965F91">
    <w:name w:val="46B02E219D934E5B85F35A0F6E965F91"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Cs/>
      <w:i/>
      <w:color w:val="4F81BD" w:themeColor="accen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Cs/>
      <w:color w:val="1F497D" w:themeColor="text2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Pr>
      <w:rFonts w:eastAsiaTheme="majorEastAsia" w:cstheme="majorBidi"/>
      <w:b/>
      <w:bCs/>
      <w:caps/>
      <w:color w:val="1F497D" w:themeColor="text2"/>
    </w:rPr>
  </w:style>
  <w:style w:type="paragraph" w:customStyle="1" w:styleId="BAAC6A9C9AD44881BE63E8B66E0F2FDC">
    <w:name w:val="BAAC6A9C9AD44881BE63E8B66E0F2FDC"/>
  </w:style>
  <w:style w:type="paragraph" w:customStyle="1" w:styleId="A87D7E990D23430C84AED4E41E6B87BE">
    <w:name w:val="A87D7E990D23430C84AED4E41E6B87BE"/>
    <w:rsid w:val="005A264A"/>
  </w:style>
  <w:style w:type="paragraph" w:customStyle="1" w:styleId="0DC17B3BEF274D6A90E49FC45881E794">
    <w:name w:val="0DC17B3BEF274D6A90E49FC45881E794"/>
    <w:rsid w:val="005A264A"/>
  </w:style>
  <w:style w:type="paragraph" w:customStyle="1" w:styleId="A5C377D7F60A43D1A2C6E930D5D126EE">
    <w:name w:val="A5C377D7F60A43D1A2C6E930D5D126EE"/>
    <w:rsid w:val="005A264A"/>
  </w:style>
  <w:style w:type="paragraph" w:customStyle="1" w:styleId="BDD0D228C6C24C24B0D28C881133D071">
    <w:name w:val="BDD0D228C6C24C24B0D28C881133D071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i/>
      <w:color w:val="4F81BD" w:themeColor="accen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1F497D" w:themeColor="text2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1F497D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E59D3CE95F24B58A3A4023E769E8CC9">
    <w:name w:val="4E59D3CE95F24B58A3A4023E769E8CC9"/>
  </w:style>
  <w:style w:type="paragraph" w:customStyle="1" w:styleId="F801D6E6859D4EA486DFD98DD095ECEA">
    <w:name w:val="F801D6E6859D4EA486DFD98DD095ECEA"/>
  </w:style>
  <w:style w:type="paragraph" w:customStyle="1" w:styleId="46B02E219D934E5B85F35A0F6E965F91">
    <w:name w:val="46B02E219D934E5B85F35A0F6E965F91"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Cs/>
      <w:i/>
      <w:color w:val="4F81BD" w:themeColor="accen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Cs/>
      <w:color w:val="1F497D" w:themeColor="text2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Pr>
      <w:rFonts w:eastAsiaTheme="majorEastAsia" w:cstheme="majorBidi"/>
      <w:b/>
      <w:bCs/>
      <w:caps/>
      <w:color w:val="1F497D" w:themeColor="text2"/>
    </w:rPr>
  </w:style>
  <w:style w:type="paragraph" w:customStyle="1" w:styleId="BAAC6A9C9AD44881BE63E8B66E0F2FDC">
    <w:name w:val="BAAC6A9C9AD44881BE63E8B66E0F2FDC"/>
  </w:style>
  <w:style w:type="paragraph" w:customStyle="1" w:styleId="A87D7E990D23430C84AED4E41E6B87BE">
    <w:name w:val="A87D7E990D23430C84AED4E41E6B87BE"/>
    <w:rsid w:val="005A264A"/>
  </w:style>
  <w:style w:type="paragraph" w:customStyle="1" w:styleId="0DC17B3BEF274D6A90E49FC45881E794">
    <w:name w:val="0DC17B3BEF274D6A90E49FC45881E794"/>
    <w:rsid w:val="005A264A"/>
  </w:style>
  <w:style w:type="paragraph" w:customStyle="1" w:styleId="A5C377D7F60A43D1A2C6E930D5D126EE">
    <w:name w:val="A5C377D7F60A43D1A2C6E930D5D126EE"/>
    <w:rsid w:val="005A264A"/>
  </w:style>
  <w:style w:type="paragraph" w:customStyle="1" w:styleId="BDD0D228C6C24C24B0D28C881133D071">
    <w:name w:val="BDD0D228C6C24C24B0D28C881133D0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Executive">
  <a:themeElements>
    <a:clrScheme name="Executive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6076B4"/>
      </a:accent1>
      <a:accent2>
        <a:srgbClr val="9C5252"/>
      </a:accent2>
      <a:accent3>
        <a:srgbClr val="E68422"/>
      </a:accent3>
      <a:accent4>
        <a:srgbClr val="846648"/>
      </a:accent4>
      <a:accent5>
        <a:srgbClr val="63891F"/>
      </a:accent5>
      <a:accent6>
        <a:srgbClr val="758085"/>
      </a:accent6>
      <a:hlink>
        <a:srgbClr val="3399FF"/>
      </a:hlink>
      <a:folHlink>
        <a:srgbClr val="B2B2B2"/>
      </a:folHlink>
    </a:clrScheme>
    <a:fontScheme name="Executi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>[Nombre del Ejercicio]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81B9BD-D67D-44B8-A819-9C5CEECAF58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749A9134-B692-114A-91CD-8997DBDAC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\Users\Asistente\AppData\Roaming\Microsoft\Plantillas\ExecutiveReport.dotx</Template>
  <TotalTime>84</TotalTime>
  <Pages>14</Pages>
  <Words>1128</Words>
  <Characters>6207</Characters>
  <Application>Microsoft Macintosh Word</Application>
  <DocSecurity>0</DocSecurity>
  <Lines>51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Análisis y Diseño</dc:title>
  <dc:subject>CupiSearch</dc:subject>
  <dc:creator>Asistente</dc:creator>
  <cp:lastModifiedBy>Nicolás Chaves</cp:lastModifiedBy>
  <cp:revision>36</cp:revision>
  <dcterms:created xsi:type="dcterms:W3CDTF">2014-01-23T18:36:00Z</dcterms:created>
  <dcterms:modified xsi:type="dcterms:W3CDTF">2014-03-19T17:44:00Z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